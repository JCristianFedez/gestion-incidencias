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1BCCB" w14:textId="77777777" w:rsidR="006F6A5B" w:rsidRDefault="00EB29FD">
      <w:r>
        <w:rPr>
          <w:noProof/>
          <w:lang w:val="es-AR" w:eastAsia="es-AR"/>
        </w:rPr>
        <mc:AlternateContent>
          <mc:Choice Requires="wpc">
            <w:drawing>
              <wp:anchor distT="0" distB="0" distL="114300" distR="114300" simplePos="0" relativeHeight="251659264" behindDoc="1" locked="0" layoutInCell="1" allowOverlap="1" wp14:anchorId="5C6467A4" wp14:editId="12E8F56B">
                <wp:simplePos x="0" y="0"/>
                <wp:positionH relativeFrom="column">
                  <wp:posOffset>-1115060</wp:posOffset>
                </wp:positionH>
                <wp:positionV relativeFrom="paragraph">
                  <wp:posOffset>-852170</wp:posOffset>
                </wp:positionV>
                <wp:extent cx="7574915" cy="10687685"/>
                <wp:effectExtent l="3175" t="635" r="3810" b="0"/>
                <wp:wrapNone/>
                <wp:docPr id="9"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5945" cy="10687685"/>
                          </a:xfrm>
                          <a:prstGeom prst="rect">
                            <a:avLst/>
                          </a:prstGeom>
                          <a:noFill/>
                          <a:extLst>
                            <a:ext uri="{909E8E84-426E-40DD-AFC4-6F175D3DCCD1}">
                              <a14:hiddenFill xmlns:a14="http://schemas.microsoft.com/office/drawing/2010/main">
                                <a:solidFill>
                                  <a:srgbClr val="FFFFFF"/>
                                </a:solidFill>
                              </a14:hiddenFill>
                            </a:ext>
                          </a:extLst>
                        </pic:spPr>
                      </pic:pic>
                      <wps:wsp>
                        <wps:cNvPr id="2" name="Text Box 8"/>
                        <wps:cNvSpPr txBox="1">
                          <a:spLocks noChangeArrowheads="1"/>
                        </wps:cNvSpPr>
                        <wps:spPr bwMode="auto">
                          <a:xfrm>
                            <a:off x="782955" y="652780"/>
                            <a:ext cx="6529705" cy="130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onsolas" w:hAnsi="Consolas" w:cs="Consolas"/>
                                  <w:b/>
                                  <w:color w:val="1F497D" w:themeColor="text2"/>
                                  <w:sz w:val="96"/>
                                  <w:szCs w:val="96"/>
                                </w:rPr>
                                <w:alias w:val="Título"/>
                                <w:id w:val="22187196"/>
                                <w:placeholder>
                                  <w:docPart w:val="D2B9BF132307474DAE7E90587523F191"/>
                                </w:placeholder>
                                <w:dataBinding w:prefixMappings="xmlns:ns0='http://purl.org/dc/elements/1.1/' xmlns:ns1='http://schemas.openxmlformats.org/package/2006/metadata/core-properties' " w:xpath="/ns1:coreProperties[1]/ns0:title[1]" w:storeItemID="{6C3C8BC8-F283-45AE-878A-BAB7291924A1}"/>
                                <w:text/>
                              </w:sdtPr>
                              <w:sdtEndPr/>
                              <w:sdtContent>
                                <w:p w14:paraId="1A641BF4" w14:textId="18D1C371" w:rsidR="006F6A5B" w:rsidRPr="000212F1" w:rsidRDefault="000212F1" w:rsidP="00EB29FD">
                                  <w:pPr>
                                    <w:jc w:val="center"/>
                                    <w:rPr>
                                      <w:rFonts w:ascii="Consolas" w:hAnsi="Consolas" w:cs="Consolas"/>
                                      <w:color w:val="1F497D" w:themeColor="text2"/>
                                      <w:sz w:val="96"/>
                                      <w:szCs w:val="96"/>
                                    </w:rPr>
                                  </w:pPr>
                                  <w:r w:rsidRPr="000212F1">
                                    <w:rPr>
                                      <w:rFonts w:ascii="Consolas" w:hAnsi="Consolas" w:cs="Consolas"/>
                                      <w:b/>
                                      <w:color w:val="1F497D" w:themeColor="text2"/>
                                      <w:sz w:val="96"/>
                                      <w:szCs w:val="96"/>
                                    </w:rPr>
                                    <w:t>Manual de Usuario</w:t>
                                  </w:r>
                                </w:p>
                              </w:sdtContent>
                            </w:sdt>
                          </w:txbxContent>
                        </wps:txbx>
                        <wps:bodyPr rot="0" vert="horz" wrap="square" lIns="91440" tIns="45720" rIns="91440" bIns="45720" anchor="t" anchorCtr="0" upright="1">
                          <a:noAutofit/>
                        </wps:bodyPr>
                      </wps:wsp>
                      <wps:wsp>
                        <wps:cNvPr id="3" name="AutoShape 9"/>
                        <wps:cNvCnPr>
                          <a:cxnSpLocks noChangeShapeType="1"/>
                        </wps:cNvCnPr>
                        <wps:spPr bwMode="auto">
                          <a:xfrm flipH="1">
                            <a:off x="38100" y="1588770"/>
                            <a:ext cx="71056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Text Box 10"/>
                        <wps:cNvSpPr txBox="1">
                          <a:spLocks noChangeArrowheads="1"/>
                        </wps:cNvSpPr>
                        <wps:spPr bwMode="auto">
                          <a:xfrm>
                            <a:off x="3690620" y="10152380"/>
                            <a:ext cx="362204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798FF" w14:textId="77777777"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4B1382">
                                <w:rPr>
                                  <w:b/>
                                  <w:noProof/>
                                  <w:sz w:val="36"/>
                                </w:rPr>
                                <w:t>11/05/2021</w:t>
                              </w:r>
                              <w:r>
                                <w:rPr>
                                  <w:b/>
                                  <w:sz w:val="36"/>
                                </w:rPr>
                                <w:fldChar w:fldCharType="end"/>
                              </w:r>
                            </w:p>
                          </w:txbxContent>
                        </wps:txbx>
                        <wps:bodyPr rot="0" vert="horz" wrap="square" lIns="91440" tIns="45720" rIns="91440" bIns="45720" anchor="t" anchorCtr="0" upright="1">
                          <a:noAutofit/>
                        </wps:bodyPr>
                      </wps:wsp>
                      <wps:wsp>
                        <wps:cNvPr id="6" name="Text Box 12"/>
                        <wps:cNvSpPr txBox="1">
                          <a:spLocks noChangeArrowheads="1"/>
                        </wps:cNvSpPr>
                        <wps:spPr bwMode="auto">
                          <a:xfrm>
                            <a:off x="3194050" y="1650365"/>
                            <a:ext cx="4025265" cy="1163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32"/>
                                </w:rPr>
                                <w:alias w:val="Asunto"/>
                                <w:id w:val="22187238"/>
                                <w:showingPlcHdr/>
                                <w:dataBinding w:prefixMappings="xmlns:ns0='http://purl.org/dc/elements/1.1/' xmlns:ns1='http://schemas.openxmlformats.org/package/2006/metadata/core-properties' " w:xpath="/ns1:coreProperties[1]/ns0:subject[1]" w:storeItemID="{6C3C8BC8-F283-45AE-878A-BAB7291924A1}"/>
                                <w:text/>
                              </w:sdtPr>
                              <w:sdtEndPr/>
                              <w:sdtContent>
                                <w:p w14:paraId="766498F4" w14:textId="2C418E13" w:rsidR="006F6A5B" w:rsidRPr="006F6A5B" w:rsidRDefault="000212F1" w:rsidP="00EB29FD">
                                  <w:pPr>
                                    <w:jc w:val="center"/>
                                    <w:rPr>
                                      <w:sz w:val="32"/>
                                    </w:rPr>
                                  </w:pPr>
                                  <w:r>
                                    <w:rPr>
                                      <w:sz w:val="32"/>
                                    </w:rPr>
                                    <w:t xml:space="preserve">     </w:t>
                                  </w:r>
                                </w:p>
                              </w:sdtContent>
                            </w:sdt>
                          </w:txbxContent>
                        </wps:txbx>
                        <wps:bodyPr rot="0" vert="horz" wrap="square" lIns="91440" tIns="45720" rIns="91440" bIns="45720" anchor="t" anchorCtr="0" upright="1">
                          <a:noAutofit/>
                        </wps:bodyPr>
                      </wps:wsp>
                      <wps:wsp>
                        <wps:cNvPr id="7" name="Text Box 13"/>
                        <wps:cNvSpPr txBox="1">
                          <a:spLocks noChangeArrowheads="1"/>
                        </wps:cNvSpPr>
                        <wps:spPr bwMode="auto">
                          <a:xfrm>
                            <a:off x="2922270" y="9810115"/>
                            <a:ext cx="4405630" cy="46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76B3CFCE" w14:textId="77777777" w:rsidR="006F6A5B" w:rsidRPr="00963097" w:rsidRDefault="004B1382" w:rsidP="00963097">
                                  <w:pPr>
                                    <w:jc w:val="right"/>
                                    <w:rPr>
                                      <w:b/>
                                      <w:color w:val="1F497D" w:themeColor="text2"/>
                                      <w:sz w:val="36"/>
                                    </w:rPr>
                                  </w:pPr>
                                  <w:r>
                                    <w:rPr>
                                      <w:b/>
                                      <w:color w:val="1F497D" w:themeColor="text2"/>
                                      <w:sz w:val="36"/>
                                    </w:rPr>
                                    <w:t>Cristian Fernandez Tirado</w:t>
                                  </w:r>
                                </w:p>
                              </w:sdtContent>
                            </w:sdt>
                          </w:txbxContent>
                        </wps:txbx>
                        <wps:bodyPr rot="0" vert="horz" wrap="square" lIns="91440" tIns="45720" rIns="91440" bIns="45720" anchor="t" anchorCtr="0" upright="1">
                          <a:noAutofit/>
                        </wps:bodyPr>
                      </wps:wsp>
                      <wps:wsp>
                        <wps:cNvPr id="8" name="AutoShape 14"/>
                        <wps:cNvCnPr>
                          <a:cxnSpLocks noChangeShapeType="1"/>
                        </wps:cNvCnPr>
                        <wps:spPr bwMode="auto">
                          <a:xfrm flipH="1">
                            <a:off x="4650105" y="10151745"/>
                            <a:ext cx="255587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5C6467A4" id="Lienzo 4" o:spid="_x0000_s1026" editas="canvas" style="position:absolute;margin-left:-87.8pt;margin-top:-67.1pt;width:596.45pt;height:841.55pt;z-index:-251657216" coordsize="75749,10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5749;height:106876;visibility:visible;mso-wrap-style:square">
                  <v:fill o:detectmouseclick="t"/>
                  <v:path o:connecttype="none"/>
                </v:shape>
                <v:shape id="Picture 7" o:spid="_x0000_s1028" type="#_x0000_t75" style="position:absolute;width:69259;height:106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">
                  <v:imagedata r:id="rId10" o:title=""/>
                </v:shape>
                <v:shapetype id="_x0000_t202" coordsize="21600,21600" o:spt="202" path="m,l,21600r21600,l21600,xe">
                  <v:stroke joinstyle="miter"/>
                  <v:path gradientshapeok="t" o:connecttype="rect"/>
                </v:shapetype>
                <v:shape id="Text Box 8" o:spid="_x0000_s1029" type="#_x0000_t202" style="position:absolute;left:7829;top:6527;width:65297;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sdt>
                        <w:sdtPr>
                          <w:rPr>
                            <w:rFonts w:ascii="Consolas" w:hAnsi="Consolas" w:cs="Consolas"/>
                            <w:b/>
                            <w:color w:val="1F497D" w:themeColor="text2"/>
                            <w:sz w:val="96"/>
                            <w:szCs w:val="96"/>
                          </w:rPr>
                          <w:alias w:val="Título"/>
                          <w:id w:val="22187196"/>
                          <w:placeholder>
                            <w:docPart w:val="D2B9BF132307474DAE7E90587523F191"/>
                          </w:placeholder>
                          <w:dataBinding w:prefixMappings="xmlns:ns0='http://purl.org/dc/elements/1.1/' xmlns:ns1='http://schemas.openxmlformats.org/package/2006/metadata/core-properties' " w:xpath="/ns1:coreProperties[1]/ns0:title[1]" w:storeItemID="{6C3C8BC8-F283-45AE-878A-BAB7291924A1}"/>
                          <w:text/>
                        </w:sdtPr>
                        <w:sdtEndPr/>
                        <w:sdtContent>
                          <w:p w14:paraId="1A641BF4" w14:textId="18D1C371" w:rsidR="006F6A5B" w:rsidRPr="000212F1" w:rsidRDefault="000212F1" w:rsidP="00EB29FD">
                            <w:pPr>
                              <w:jc w:val="center"/>
                              <w:rPr>
                                <w:rFonts w:ascii="Consolas" w:hAnsi="Consolas" w:cs="Consolas"/>
                                <w:color w:val="1F497D" w:themeColor="text2"/>
                                <w:sz w:val="96"/>
                                <w:szCs w:val="96"/>
                              </w:rPr>
                            </w:pPr>
                            <w:r w:rsidRPr="000212F1">
                              <w:rPr>
                                <w:rFonts w:ascii="Consolas" w:hAnsi="Consolas" w:cs="Consolas"/>
                                <w:b/>
                                <w:color w:val="1F497D" w:themeColor="text2"/>
                                <w:sz w:val="96"/>
                                <w:szCs w:val="96"/>
                              </w:rPr>
                              <w:t>Manual de Usuario</w:t>
                            </w:r>
                          </w:p>
                        </w:sdtContent>
                      </w:sdt>
                    </w:txbxContent>
                  </v:textbox>
                </v:shape>
                <v:shapetype id="_x0000_t32" coordsize="21600,21600" o:spt="32" o:oned="t" path="m,l21600,21600e" filled="f">
                  <v:path arrowok="t" fillok="f" o:connecttype="none"/>
                  <o:lock v:ext="edit" shapetype="t"/>
                </v:shapetype>
                <v:shape id="AutoShape 9" o:spid="_x0000_s1030" type="#_x0000_t32" style="position:absolute;left:381;top:15887;width:71056;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" strokeweight="1.5pt"/>
                <v:shape id="Text Box 10" o:spid="_x0000_s1031" type="#_x0000_t202" style="position:absolute;left:36906;top:101523;width:36220;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117798FF" w14:textId="77777777"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4B1382">
                          <w:rPr>
                            <w:b/>
                            <w:noProof/>
                            <w:sz w:val="36"/>
                          </w:rPr>
                          <w:t>11/05/2021</w:t>
                        </w:r>
                        <w:r>
                          <w:rPr>
                            <w:b/>
                            <w:sz w:val="36"/>
                          </w:rPr>
                          <w:fldChar w:fldCharType="end"/>
                        </w:r>
                      </w:p>
                    </w:txbxContent>
                  </v:textbox>
                </v:shape>
                <v:shape id="Text Box 12" o:spid="_x0000_s1032" type="#_x0000_t202" style="position:absolute;left:31940;top:16503;width:40253;height:1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sdt>
                        <w:sdtPr>
                          <w:rPr>
                            <w:sz w:val="32"/>
                          </w:rPr>
                          <w:alias w:val="Asunto"/>
                          <w:id w:val="22187238"/>
                          <w:showingPlcHdr/>
                          <w:dataBinding w:prefixMappings="xmlns:ns0='http://purl.org/dc/elements/1.1/' xmlns:ns1='http://schemas.openxmlformats.org/package/2006/metadata/core-properties' " w:xpath="/ns1:coreProperties[1]/ns0:subject[1]" w:storeItemID="{6C3C8BC8-F283-45AE-878A-BAB7291924A1}"/>
                          <w:text/>
                        </w:sdtPr>
                        <w:sdtEndPr/>
                        <w:sdtContent>
                          <w:p w14:paraId="766498F4" w14:textId="2C418E13" w:rsidR="006F6A5B" w:rsidRPr="006F6A5B" w:rsidRDefault="000212F1" w:rsidP="00EB29FD">
                            <w:pPr>
                              <w:jc w:val="center"/>
                              <w:rPr>
                                <w:sz w:val="32"/>
                              </w:rPr>
                            </w:pPr>
                            <w:r>
                              <w:rPr>
                                <w:sz w:val="32"/>
                              </w:rPr>
                              <w:t xml:space="preserve">     </w:t>
                            </w:r>
                          </w:p>
                        </w:sdtContent>
                      </w:sdt>
                    </w:txbxContent>
                  </v:textbox>
                </v:shape>
                <v:shape id="Text Box 13" o:spid="_x0000_s1033" type="#_x0000_t202" style="position:absolute;left:29222;top:98101;width:44057;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76B3CFCE" w14:textId="77777777" w:rsidR="006F6A5B" w:rsidRPr="00963097" w:rsidRDefault="004B1382" w:rsidP="00963097">
                            <w:pPr>
                              <w:jc w:val="right"/>
                              <w:rPr>
                                <w:b/>
                                <w:color w:val="1F497D" w:themeColor="text2"/>
                                <w:sz w:val="36"/>
                              </w:rPr>
                            </w:pPr>
                            <w:r>
                              <w:rPr>
                                <w:b/>
                                <w:color w:val="1F497D" w:themeColor="text2"/>
                                <w:sz w:val="36"/>
                              </w:rPr>
                              <w:t>Cristian Fernandez Tirado</w:t>
                            </w:r>
                          </w:p>
                        </w:sdtContent>
                      </w:sdt>
                    </w:txbxContent>
                  </v:textbox>
                </v:shape>
                <v:shape id="AutoShape 14" o:spid="_x0000_s1034" type="#_x0000_t32" style="position:absolute;left:46501;top:101517;width:25558;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" strokeweight="1.5pt"/>
              </v:group>
            </w:pict>
          </mc:Fallback>
        </mc:AlternateContent>
      </w:r>
    </w:p>
    <w:p w14:paraId="2A4478EF" w14:textId="77777777" w:rsidR="00337DBB" w:rsidRDefault="00337DBB" w:rsidP="00337DBB">
      <w:pPr>
        <w:tabs>
          <w:tab w:val="center" w:pos="4252"/>
        </w:tabs>
        <w:jc w:val="center"/>
      </w:pPr>
    </w:p>
    <w:p w14:paraId="1FE043B7" w14:textId="77777777" w:rsidR="00260AFF" w:rsidRPr="00DD3584" w:rsidRDefault="006F6A5B" w:rsidP="00EA48B0">
      <w:pPr>
        <w:tabs>
          <w:tab w:val="center" w:pos="4252"/>
        </w:tabs>
      </w:pPr>
      <w:r w:rsidRPr="00337DBB">
        <w:br w:type="page"/>
      </w:r>
      <w:r w:rsidR="00337DBB">
        <w:lastRenderedPageBreak/>
        <w:tab/>
      </w:r>
    </w:p>
    <w:sdt>
      <w:sdtPr>
        <w:rPr>
          <w:rFonts w:asciiTheme="minorHAnsi" w:eastAsiaTheme="minorHAnsi" w:hAnsiTheme="minorHAnsi" w:cstheme="minorBidi"/>
          <w:b w:val="0"/>
          <w:bCs w:val="0"/>
          <w:color w:val="auto"/>
          <w:sz w:val="22"/>
          <w:szCs w:val="22"/>
        </w:rPr>
        <w:id w:val="22187510"/>
        <w:docPartObj>
          <w:docPartGallery w:val="Table of Contents"/>
          <w:docPartUnique/>
        </w:docPartObj>
      </w:sdtPr>
      <w:sdtEndPr/>
      <w:sdtContent>
        <w:p w14:paraId="7992839E" w14:textId="77777777" w:rsidR="00D463EE" w:rsidRDefault="00D463EE" w:rsidP="00260AFF">
          <w:pPr>
            <w:pStyle w:val="TtuloTDC"/>
            <w:pBdr>
              <w:bottom w:val="single" w:sz="4" w:space="1" w:color="4F81BD" w:themeColor="accent1"/>
            </w:pBdr>
          </w:pPr>
          <w:r>
            <w:t>Contenido</w:t>
          </w:r>
        </w:p>
        <w:p w14:paraId="04D030D3" w14:textId="77777777" w:rsidR="00D463EE" w:rsidRDefault="00D463EE" w:rsidP="00260AFF">
          <w:pPr>
            <w:pStyle w:val="TDC1"/>
            <w:tabs>
              <w:tab w:val="right" w:leader="dot" w:pos="8495"/>
            </w:tabs>
            <w:spacing w:before="240"/>
            <w:rPr>
              <w:noProof/>
            </w:rPr>
          </w:pPr>
          <w:r>
            <w:fldChar w:fldCharType="begin"/>
          </w:r>
          <w:r>
            <w:instrText xml:space="preserve"> TOC \o "1-3" \h \z \u </w:instrText>
          </w:r>
          <w:r>
            <w:fldChar w:fldCharType="separate"/>
          </w:r>
          <w:hyperlink w:anchor="_Toc322360017" w:history="1">
            <w:r w:rsidRPr="00106AAA">
              <w:rPr>
                <w:rStyle w:val="Hipervnculo"/>
                <w:noProof/>
              </w:rPr>
              <w:t>Título 1</w:t>
            </w:r>
            <w:r>
              <w:rPr>
                <w:noProof/>
                <w:webHidden/>
              </w:rPr>
              <w:tab/>
            </w:r>
            <w:r>
              <w:rPr>
                <w:noProof/>
                <w:webHidden/>
              </w:rPr>
              <w:fldChar w:fldCharType="begin"/>
            </w:r>
            <w:r>
              <w:rPr>
                <w:noProof/>
                <w:webHidden/>
              </w:rPr>
              <w:instrText xml:space="preserve"> PAGEREF _Toc322360017 \h </w:instrText>
            </w:r>
            <w:r>
              <w:rPr>
                <w:noProof/>
                <w:webHidden/>
              </w:rPr>
            </w:r>
            <w:r>
              <w:rPr>
                <w:noProof/>
                <w:webHidden/>
              </w:rPr>
              <w:fldChar w:fldCharType="separate"/>
            </w:r>
            <w:r w:rsidR="00EA48B0">
              <w:rPr>
                <w:noProof/>
                <w:webHidden/>
              </w:rPr>
              <w:t>2</w:t>
            </w:r>
            <w:r>
              <w:rPr>
                <w:noProof/>
                <w:webHidden/>
              </w:rPr>
              <w:fldChar w:fldCharType="end"/>
            </w:r>
          </w:hyperlink>
        </w:p>
        <w:p w14:paraId="41EDBBD6" w14:textId="77777777" w:rsidR="00D463EE" w:rsidRDefault="00827BE6">
          <w:pPr>
            <w:pStyle w:val="TDC2"/>
            <w:tabs>
              <w:tab w:val="right" w:leader="dot" w:pos="8495"/>
            </w:tabs>
            <w:rPr>
              <w:noProof/>
            </w:rPr>
          </w:pPr>
          <w:hyperlink w:anchor="_Toc322360018" w:history="1">
            <w:r w:rsidR="00D463EE" w:rsidRPr="00106AAA">
              <w:rPr>
                <w:rStyle w:val="Hipervnculo"/>
                <w:noProof/>
              </w:rPr>
              <w:t>Título 2</w:t>
            </w:r>
            <w:r w:rsidR="00D463EE">
              <w:rPr>
                <w:noProof/>
                <w:webHidden/>
              </w:rPr>
              <w:tab/>
            </w:r>
            <w:r w:rsidR="00D463EE">
              <w:rPr>
                <w:noProof/>
                <w:webHidden/>
              </w:rPr>
              <w:fldChar w:fldCharType="begin"/>
            </w:r>
            <w:r w:rsidR="00D463EE">
              <w:rPr>
                <w:noProof/>
                <w:webHidden/>
              </w:rPr>
              <w:instrText xml:space="preserve"> PAGEREF _Toc322360018 \h </w:instrText>
            </w:r>
            <w:r w:rsidR="00D463EE">
              <w:rPr>
                <w:noProof/>
                <w:webHidden/>
              </w:rPr>
            </w:r>
            <w:r w:rsidR="00D463EE">
              <w:rPr>
                <w:noProof/>
                <w:webHidden/>
              </w:rPr>
              <w:fldChar w:fldCharType="separate"/>
            </w:r>
            <w:r w:rsidR="00EA48B0">
              <w:rPr>
                <w:noProof/>
                <w:webHidden/>
              </w:rPr>
              <w:t>2</w:t>
            </w:r>
            <w:r w:rsidR="00D463EE">
              <w:rPr>
                <w:noProof/>
                <w:webHidden/>
              </w:rPr>
              <w:fldChar w:fldCharType="end"/>
            </w:r>
          </w:hyperlink>
        </w:p>
        <w:p w14:paraId="584BC886" w14:textId="77777777" w:rsidR="00D463EE" w:rsidRDefault="00827BE6">
          <w:pPr>
            <w:pStyle w:val="TDC3"/>
            <w:tabs>
              <w:tab w:val="right" w:leader="dot" w:pos="8495"/>
            </w:tabs>
            <w:rPr>
              <w:noProof/>
            </w:rPr>
          </w:pPr>
          <w:hyperlink w:anchor="_Toc322360019" w:history="1">
            <w:r w:rsidR="00D463EE" w:rsidRPr="00106AAA">
              <w:rPr>
                <w:rStyle w:val="Hipervnculo"/>
                <w:noProof/>
              </w:rPr>
              <w:t>Título 3</w:t>
            </w:r>
            <w:r w:rsidR="00D463EE">
              <w:rPr>
                <w:noProof/>
                <w:webHidden/>
              </w:rPr>
              <w:tab/>
            </w:r>
            <w:r w:rsidR="00D463EE">
              <w:rPr>
                <w:noProof/>
                <w:webHidden/>
              </w:rPr>
              <w:fldChar w:fldCharType="begin"/>
            </w:r>
            <w:r w:rsidR="00D463EE">
              <w:rPr>
                <w:noProof/>
                <w:webHidden/>
              </w:rPr>
              <w:instrText xml:space="preserve"> PAGEREF _Toc322360019 \h </w:instrText>
            </w:r>
            <w:r w:rsidR="00D463EE">
              <w:rPr>
                <w:noProof/>
                <w:webHidden/>
              </w:rPr>
            </w:r>
            <w:r w:rsidR="00D463EE">
              <w:rPr>
                <w:noProof/>
                <w:webHidden/>
              </w:rPr>
              <w:fldChar w:fldCharType="separate"/>
            </w:r>
            <w:r w:rsidR="00EA48B0">
              <w:rPr>
                <w:noProof/>
                <w:webHidden/>
              </w:rPr>
              <w:t>2</w:t>
            </w:r>
            <w:r w:rsidR="00D463EE">
              <w:rPr>
                <w:noProof/>
                <w:webHidden/>
              </w:rPr>
              <w:fldChar w:fldCharType="end"/>
            </w:r>
          </w:hyperlink>
        </w:p>
        <w:p w14:paraId="6E5896F7" w14:textId="77777777" w:rsidR="00D463EE" w:rsidRDefault="00D463EE">
          <w:r>
            <w:fldChar w:fldCharType="end"/>
          </w:r>
        </w:p>
      </w:sdtContent>
    </w:sdt>
    <w:p w14:paraId="57A47D36" w14:textId="419F7616" w:rsidR="00C42A7A" w:rsidRDefault="00C42A7A">
      <w:pPr>
        <w:rPr>
          <w:sz w:val="24"/>
          <w:szCs w:val="24"/>
        </w:rPr>
      </w:pPr>
      <w:r>
        <w:rPr>
          <w:sz w:val="24"/>
          <w:szCs w:val="24"/>
        </w:rPr>
        <w:br w:type="page"/>
      </w:r>
    </w:p>
    <w:p w14:paraId="169A64F6" w14:textId="77777777" w:rsidR="00DC2C7E" w:rsidRPr="00DC2C7E" w:rsidRDefault="00DC2C7E" w:rsidP="00DC2C7E">
      <w:pPr>
        <w:pStyle w:val="Ttulo1"/>
        <w:jc w:val="center"/>
        <w:rPr>
          <w:sz w:val="48"/>
          <w:szCs w:val="44"/>
        </w:rPr>
      </w:pPr>
      <w:r w:rsidRPr="00DC2C7E">
        <w:rPr>
          <w:sz w:val="48"/>
          <w:szCs w:val="44"/>
        </w:rPr>
        <w:lastRenderedPageBreak/>
        <w:t>Introducción</w:t>
      </w:r>
    </w:p>
    <w:p w14:paraId="2D6771FB" w14:textId="36CF856F" w:rsidR="00DC2C7E" w:rsidRPr="00DC2C7E" w:rsidRDefault="00DC2C7E" w:rsidP="00DC2C7E">
      <w:pPr>
        <w:rPr>
          <w:sz w:val="24"/>
          <w:szCs w:val="24"/>
        </w:rPr>
      </w:pPr>
      <w:r w:rsidRPr="00DC2C7E">
        <w:rPr>
          <w:sz w:val="24"/>
          <w:szCs w:val="24"/>
        </w:rPr>
        <w:t>Empieza a utilizar SGI, la aplicación web destinada a la gestión de incidencias, en los siguientes apartados podrás ver de forma clara como realizar las acciones que deseas.</w:t>
      </w:r>
    </w:p>
    <w:p w14:paraId="4AB7EE1F" w14:textId="1A4A7DF9" w:rsidR="00DC2C7E" w:rsidRPr="00DC2C7E" w:rsidRDefault="00DC2C7E" w:rsidP="00DC2C7E">
      <w:pPr>
        <w:rPr>
          <w:sz w:val="24"/>
          <w:szCs w:val="24"/>
        </w:rPr>
      </w:pPr>
      <w:r w:rsidRPr="00DC2C7E">
        <w:rPr>
          <w:sz w:val="24"/>
          <w:szCs w:val="24"/>
        </w:rPr>
        <w:t>Las mayoría de las tablas en esta aplicación tienen varias opciones para buscar elementos:</w:t>
      </w:r>
    </w:p>
    <w:p w14:paraId="0D3706A3" w14:textId="77777777" w:rsidR="00DC2C7E" w:rsidRPr="00DC2C7E" w:rsidRDefault="00DC2C7E" w:rsidP="00DC2C7E">
      <w:pPr>
        <w:pStyle w:val="Prrafodelista"/>
        <w:numPr>
          <w:ilvl w:val="0"/>
          <w:numId w:val="1"/>
        </w:numPr>
        <w:rPr>
          <w:sz w:val="24"/>
          <w:szCs w:val="24"/>
        </w:rPr>
      </w:pPr>
      <w:r w:rsidRPr="00DC2C7E">
        <w:rPr>
          <w:sz w:val="24"/>
          <w:szCs w:val="24"/>
        </w:rPr>
        <w:t>Campo para cualquier coincidencia.</w:t>
      </w:r>
    </w:p>
    <w:p w14:paraId="130659DC" w14:textId="77777777" w:rsidR="00DC2C7E" w:rsidRPr="00DC2C7E" w:rsidRDefault="00DC2C7E" w:rsidP="00DC2C7E">
      <w:pPr>
        <w:pStyle w:val="Prrafodelista"/>
        <w:numPr>
          <w:ilvl w:val="0"/>
          <w:numId w:val="1"/>
        </w:numPr>
        <w:rPr>
          <w:sz w:val="24"/>
          <w:szCs w:val="24"/>
        </w:rPr>
      </w:pPr>
      <w:r w:rsidRPr="00DC2C7E">
        <w:rPr>
          <w:sz w:val="24"/>
          <w:szCs w:val="24"/>
        </w:rPr>
        <w:t>Filtros por campos.</w:t>
      </w:r>
    </w:p>
    <w:p w14:paraId="75B1FAB3" w14:textId="523ED435" w:rsidR="00DC2C7E" w:rsidRDefault="00DC2C7E" w:rsidP="00DC2C7E">
      <w:pPr>
        <w:pStyle w:val="Prrafodelista"/>
        <w:numPr>
          <w:ilvl w:val="0"/>
          <w:numId w:val="1"/>
        </w:numPr>
        <w:rPr>
          <w:sz w:val="24"/>
          <w:szCs w:val="24"/>
        </w:rPr>
      </w:pPr>
      <w:r w:rsidRPr="00DC2C7E">
        <w:rPr>
          <w:sz w:val="24"/>
          <w:szCs w:val="24"/>
        </w:rPr>
        <w:t>Eliminar campos que no se quieran ver.</w:t>
      </w:r>
    </w:p>
    <w:p w14:paraId="4D7BD16C" w14:textId="221E030A" w:rsidR="00DC2C7E" w:rsidRPr="00DC2C7E" w:rsidRDefault="00DC2C7E" w:rsidP="00DC2C7E">
      <w:pPr>
        <w:rPr>
          <w:sz w:val="24"/>
          <w:szCs w:val="24"/>
        </w:rPr>
      </w:pPr>
      <w:r>
        <w:rPr>
          <w:sz w:val="24"/>
          <w:szCs w:val="24"/>
        </w:rPr>
        <w:br w:type="page"/>
      </w:r>
    </w:p>
    <w:p w14:paraId="47EBA48E" w14:textId="5017BF39" w:rsidR="00DC2C7E" w:rsidRDefault="00DC2C7E" w:rsidP="00DC2C7E">
      <w:pPr>
        <w:pStyle w:val="Ttulo1"/>
        <w:jc w:val="center"/>
        <w:rPr>
          <w:sz w:val="48"/>
          <w:szCs w:val="44"/>
        </w:rPr>
      </w:pPr>
      <w:r w:rsidRPr="00DC2C7E">
        <w:rPr>
          <w:sz w:val="48"/>
          <w:szCs w:val="44"/>
        </w:rPr>
        <w:lastRenderedPageBreak/>
        <w:t>Usuarios</w:t>
      </w:r>
    </w:p>
    <w:p w14:paraId="14887DF4" w14:textId="40C5027E" w:rsidR="00C32C93" w:rsidRPr="00C32C93" w:rsidRDefault="00C32C93" w:rsidP="00C32C93">
      <w:pPr>
        <w:rPr>
          <w:sz w:val="24"/>
          <w:szCs w:val="24"/>
        </w:rPr>
      </w:pPr>
      <w:r>
        <w:rPr>
          <w:sz w:val="24"/>
          <w:szCs w:val="24"/>
        </w:rPr>
        <w:t>En esta aplicación se encuentran tres tipos de usuario y cada tipo de usuario podrá realizar las acciones que tienen designadas.</w:t>
      </w:r>
      <w:r w:rsidR="000E2C8F">
        <w:rPr>
          <w:sz w:val="24"/>
          <w:szCs w:val="24"/>
        </w:rPr>
        <w:t xml:space="preserve"> </w:t>
      </w:r>
    </w:p>
    <w:p w14:paraId="3614BB6C" w14:textId="77777777" w:rsidR="00DC2C7E" w:rsidRPr="00DC2C7E" w:rsidRDefault="00DC2C7E" w:rsidP="00DC2C7E">
      <w:pPr>
        <w:pStyle w:val="Ttulo2"/>
      </w:pPr>
      <w:r w:rsidRPr="00DC2C7E">
        <w:t>Ver usuarios</w:t>
      </w:r>
    </w:p>
    <w:p w14:paraId="095C8FB6" w14:textId="031E2EEB" w:rsidR="00DC2C7E" w:rsidRPr="00DC2C7E" w:rsidRDefault="00DC2C7E" w:rsidP="00DC2C7E">
      <w:pPr>
        <w:rPr>
          <w:sz w:val="24"/>
          <w:szCs w:val="24"/>
        </w:rPr>
      </w:pPr>
      <w:r w:rsidRPr="00DC2C7E">
        <w:rPr>
          <w:sz w:val="24"/>
          <w:szCs w:val="24"/>
        </w:rPr>
        <w:t xml:space="preserve">Para ver a los usuarios registrados en la </w:t>
      </w:r>
      <w:r w:rsidR="00FB3363" w:rsidRPr="00DC2C7E">
        <w:rPr>
          <w:sz w:val="24"/>
          <w:szCs w:val="24"/>
        </w:rPr>
        <w:t>aplicación</w:t>
      </w:r>
      <w:r w:rsidRPr="00DC2C7E">
        <w:rPr>
          <w:sz w:val="24"/>
          <w:szCs w:val="24"/>
        </w:rPr>
        <w:t xml:space="preserve">, debe de dirigirse en el menú izquierdo al apartado </w:t>
      </w:r>
      <w:r w:rsidRPr="000E2C8F">
        <w:rPr>
          <w:b/>
          <w:bCs/>
          <w:sz w:val="24"/>
          <w:szCs w:val="24"/>
        </w:rPr>
        <w:t>usuarios</w:t>
      </w:r>
      <w:r w:rsidR="00EF52AC">
        <w:rPr>
          <w:sz w:val="24"/>
          <w:szCs w:val="24"/>
        </w:rPr>
        <w:t xml:space="preserve"> </w:t>
      </w:r>
      <w:r w:rsidRPr="00DC2C7E">
        <w:rPr>
          <w:sz w:val="24"/>
          <w:szCs w:val="24"/>
        </w:rPr>
        <w:t>.</w:t>
      </w:r>
    </w:p>
    <w:p w14:paraId="469D3959" w14:textId="1D8B6BA7" w:rsidR="00DF2288" w:rsidRDefault="000E2C8F" w:rsidP="000E2C8F">
      <w:pPr>
        <w:ind w:left="-1134"/>
        <w:rPr>
          <w:sz w:val="24"/>
          <w:szCs w:val="24"/>
        </w:rPr>
      </w:pPr>
      <w:r>
        <w:rPr>
          <w:noProof/>
          <w:sz w:val="24"/>
          <w:szCs w:val="24"/>
        </w:rPr>
        <mc:AlternateContent>
          <mc:Choice Requires="wps">
            <w:drawing>
              <wp:anchor distT="0" distB="0" distL="114300" distR="114300" simplePos="0" relativeHeight="251660288" behindDoc="0" locked="0" layoutInCell="1" allowOverlap="1" wp14:anchorId="66AE74B5" wp14:editId="6ACBBF9B">
                <wp:simplePos x="0" y="0"/>
                <wp:positionH relativeFrom="column">
                  <wp:posOffset>355260</wp:posOffset>
                </wp:positionH>
                <wp:positionV relativeFrom="paragraph">
                  <wp:posOffset>1432132</wp:posOffset>
                </wp:positionV>
                <wp:extent cx="754912" cy="201900"/>
                <wp:effectExtent l="0" t="0" r="26670" b="27305"/>
                <wp:wrapNone/>
                <wp:docPr id="86" name="Flecha: hacia la izquierda 86"/>
                <wp:cNvGraphicFramePr/>
                <a:graphic xmlns:a="http://schemas.openxmlformats.org/drawingml/2006/main">
                  <a:graphicData uri="http://schemas.microsoft.com/office/word/2010/wordprocessingShape">
                    <wps:wsp>
                      <wps:cNvSpPr/>
                      <wps:spPr>
                        <a:xfrm>
                          <a:off x="0" y="0"/>
                          <a:ext cx="754912" cy="2019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3C0BED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86" o:spid="_x0000_s1026" type="#_x0000_t66" style="position:absolute;margin-left:27.95pt;margin-top:112.75pt;width:59.45pt;height:15.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" adj="2888" fillcolor="#4f81bd [3204]" strokecolor="#243f60 [1604]" strokeweight="2pt"/>
            </w:pict>
          </mc:Fallback>
        </mc:AlternateContent>
      </w:r>
      <w:r>
        <w:rPr>
          <w:noProof/>
          <w:sz w:val="24"/>
          <w:szCs w:val="24"/>
        </w:rPr>
        <mc:AlternateContent>
          <mc:Choice Requires="wps">
            <w:drawing>
              <wp:anchor distT="0" distB="0" distL="114300" distR="114300" simplePos="0" relativeHeight="251661312" behindDoc="0" locked="0" layoutInCell="1" allowOverlap="1" wp14:anchorId="5F572BC0" wp14:editId="2F13B389">
                <wp:simplePos x="0" y="0"/>
                <wp:positionH relativeFrom="column">
                  <wp:posOffset>-643255</wp:posOffset>
                </wp:positionH>
                <wp:positionV relativeFrom="paragraph">
                  <wp:posOffset>1410438</wp:posOffset>
                </wp:positionV>
                <wp:extent cx="956930" cy="244549"/>
                <wp:effectExtent l="19050" t="19050" r="15240" b="22225"/>
                <wp:wrapNone/>
                <wp:docPr id="87" name="Rectángulo 87"/>
                <wp:cNvGraphicFramePr/>
                <a:graphic xmlns:a="http://schemas.openxmlformats.org/drawingml/2006/main">
                  <a:graphicData uri="http://schemas.microsoft.com/office/word/2010/wordprocessingShape">
                    <wps:wsp>
                      <wps:cNvSpPr/>
                      <wps:spPr>
                        <a:xfrm>
                          <a:off x="0" y="0"/>
                          <a:ext cx="956930" cy="24454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B4D8F" id="Rectángulo 87" o:spid="_x0000_s1026" style="position:absolute;margin-left:-50.65pt;margin-top:111.05pt;width:75.35pt;height:1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" filled="f" strokecolor="#c0504d [3205]" strokeweight="3pt">
                <v:stroke joinstyle="round"/>
              </v:rect>
            </w:pict>
          </mc:Fallback>
        </mc:AlternateContent>
      </w:r>
      <w:r w:rsidRPr="000E2C8F">
        <w:rPr>
          <w:sz w:val="24"/>
          <w:szCs w:val="24"/>
        </w:rPr>
        <w:drawing>
          <wp:inline distT="0" distB="0" distL="0" distR="0" wp14:anchorId="7F0EF544" wp14:editId="23073000">
            <wp:extent cx="6856495" cy="2987749"/>
            <wp:effectExtent l="0" t="0" r="1905" b="317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98619" cy="3006105"/>
                    </a:xfrm>
                    <a:prstGeom prst="rect">
                      <a:avLst/>
                    </a:prstGeom>
                  </pic:spPr>
                </pic:pic>
              </a:graphicData>
            </a:graphic>
          </wp:inline>
        </w:drawing>
      </w:r>
    </w:p>
    <w:p w14:paraId="08ADB6BE" w14:textId="77777777" w:rsidR="000E2C8F" w:rsidRDefault="000E2C8F" w:rsidP="000E2C8F">
      <w:pPr>
        <w:ind w:left="-1134"/>
        <w:rPr>
          <w:sz w:val="24"/>
          <w:szCs w:val="24"/>
        </w:rPr>
      </w:pPr>
    </w:p>
    <w:p w14:paraId="4A9E9535" w14:textId="4A27CA52" w:rsid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le aparecerá en la parte inferior de la </w:t>
      </w:r>
      <w:r w:rsidR="00FB3363" w:rsidRPr="00DC2C7E">
        <w:rPr>
          <w:sz w:val="24"/>
          <w:szCs w:val="24"/>
        </w:rPr>
        <w:t>página</w:t>
      </w:r>
      <w:r w:rsidRPr="00DC2C7E">
        <w:rPr>
          <w:sz w:val="24"/>
          <w:szCs w:val="24"/>
        </w:rPr>
        <w:t xml:space="preserve"> una tabla con todos los usuarios registrados.</w:t>
      </w:r>
    </w:p>
    <w:p w14:paraId="2171A2E5" w14:textId="2B5BC9E4" w:rsidR="00DC2C7E" w:rsidRPr="00DC2C7E" w:rsidRDefault="000E2C8F" w:rsidP="000E2C8F">
      <w:pPr>
        <w:ind w:left="-1134"/>
        <w:rPr>
          <w:sz w:val="24"/>
          <w:szCs w:val="24"/>
        </w:rPr>
      </w:pPr>
      <w:r>
        <w:rPr>
          <w:noProof/>
          <w:sz w:val="24"/>
          <w:szCs w:val="24"/>
        </w:rPr>
        <mc:AlternateContent>
          <mc:Choice Requires="wps">
            <w:drawing>
              <wp:anchor distT="0" distB="0" distL="114300" distR="114300" simplePos="0" relativeHeight="251662336" behindDoc="0" locked="0" layoutInCell="1" allowOverlap="1" wp14:anchorId="7B5D09BD" wp14:editId="3792EB10">
                <wp:simplePos x="0" y="0"/>
                <wp:positionH relativeFrom="column">
                  <wp:posOffset>419056</wp:posOffset>
                </wp:positionH>
                <wp:positionV relativeFrom="paragraph">
                  <wp:posOffset>1196813</wp:posOffset>
                </wp:positionV>
                <wp:extent cx="5688418" cy="1552353"/>
                <wp:effectExtent l="19050" t="19050" r="26670" b="10160"/>
                <wp:wrapNone/>
                <wp:docPr id="89" name="Rectángulo 89"/>
                <wp:cNvGraphicFramePr/>
                <a:graphic xmlns:a="http://schemas.openxmlformats.org/drawingml/2006/main">
                  <a:graphicData uri="http://schemas.microsoft.com/office/word/2010/wordprocessingShape">
                    <wps:wsp>
                      <wps:cNvSpPr/>
                      <wps:spPr>
                        <a:xfrm>
                          <a:off x="0" y="0"/>
                          <a:ext cx="5688418" cy="1552353"/>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16B7CE" id="Rectángulo 89" o:spid="_x0000_s1026" style="position:absolute;margin-left:33pt;margin-top:94.25pt;width:447.9pt;height:12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" filled="f" strokecolor="#c0504d [3205]" strokeweight="3pt">
                <v:stroke joinstyle="round"/>
              </v:rect>
            </w:pict>
          </mc:Fallback>
        </mc:AlternateContent>
      </w:r>
      <w:r w:rsidRPr="000E2C8F">
        <w:rPr>
          <w:sz w:val="24"/>
          <w:szCs w:val="24"/>
        </w:rPr>
        <w:drawing>
          <wp:inline distT="0" distB="0" distL="0" distR="0" wp14:anchorId="764DB1FB" wp14:editId="443DBAF1">
            <wp:extent cx="6868633" cy="2640850"/>
            <wp:effectExtent l="0" t="0" r="0" b="762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909483" cy="2656556"/>
                    </a:xfrm>
                    <a:prstGeom prst="rect">
                      <a:avLst/>
                    </a:prstGeom>
                  </pic:spPr>
                </pic:pic>
              </a:graphicData>
            </a:graphic>
          </wp:inline>
        </w:drawing>
      </w:r>
    </w:p>
    <w:p w14:paraId="40CEDF6E" w14:textId="77777777" w:rsidR="00DC2C7E" w:rsidRPr="00DC2C7E" w:rsidRDefault="00DC2C7E" w:rsidP="00DC2C7E">
      <w:pPr>
        <w:pStyle w:val="Ttulo2"/>
      </w:pPr>
      <w:r w:rsidRPr="00DC2C7E">
        <w:lastRenderedPageBreak/>
        <w:t>Crear usuario</w:t>
      </w:r>
    </w:p>
    <w:p w14:paraId="4E05BC32" w14:textId="79350C1A" w:rsidR="00DC2C7E" w:rsidRDefault="00DC2C7E" w:rsidP="00DC2C7E">
      <w:pPr>
        <w:rPr>
          <w:sz w:val="24"/>
          <w:szCs w:val="24"/>
        </w:rPr>
      </w:pPr>
      <w:r w:rsidRPr="00DC2C7E">
        <w:rPr>
          <w:sz w:val="24"/>
          <w:szCs w:val="24"/>
        </w:rPr>
        <w:t xml:space="preserve">Para crear un usuario, debe de dirigirse en el menú izquierdo al apartado de </w:t>
      </w:r>
      <w:r w:rsidRPr="00316D1F">
        <w:rPr>
          <w:b/>
          <w:bCs/>
          <w:sz w:val="24"/>
          <w:szCs w:val="24"/>
        </w:rPr>
        <w:t>usuarios</w:t>
      </w:r>
      <w:r w:rsidRPr="00DC2C7E">
        <w:rPr>
          <w:sz w:val="24"/>
          <w:szCs w:val="24"/>
        </w:rPr>
        <w:t>.</w:t>
      </w:r>
    </w:p>
    <w:p w14:paraId="52BDDA46" w14:textId="2811A1B0" w:rsidR="000E2C8F" w:rsidRDefault="00C100A6" w:rsidP="000E2C8F">
      <w:pPr>
        <w:ind w:left="-1134"/>
        <w:rPr>
          <w:sz w:val="24"/>
          <w:szCs w:val="24"/>
        </w:rPr>
      </w:pPr>
      <w:r>
        <w:rPr>
          <w:noProof/>
          <w:sz w:val="24"/>
          <w:szCs w:val="24"/>
        </w:rPr>
        <mc:AlternateContent>
          <mc:Choice Requires="wps">
            <w:drawing>
              <wp:anchor distT="0" distB="0" distL="114300" distR="114300" simplePos="0" relativeHeight="251664384" behindDoc="0" locked="0" layoutInCell="1" allowOverlap="1" wp14:anchorId="094AB4AC" wp14:editId="0722DE19">
                <wp:simplePos x="0" y="0"/>
                <wp:positionH relativeFrom="column">
                  <wp:posOffset>322418</wp:posOffset>
                </wp:positionH>
                <wp:positionV relativeFrom="paragraph">
                  <wp:posOffset>1463040</wp:posOffset>
                </wp:positionV>
                <wp:extent cx="754380" cy="201295"/>
                <wp:effectExtent l="0" t="0" r="26670" b="27305"/>
                <wp:wrapNone/>
                <wp:docPr id="91" name="Flecha: hacia la izquierda 91"/>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C8F370" id="Flecha: hacia la izquierda 91" o:spid="_x0000_s1026" type="#_x0000_t66" style="position:absolute;margin-left:25.4pt;margin-top:115.2pt;width:59.4pt;height:15.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" adj="2882" fillcolor="#4f81bd [3204]" strokecolor="#243f60 [1604]" strokeweight="2pt"/>
            </w:pict>
          </mc:Fallback>
        </mc:AlternateContent>
      </w:r>
      <w:r w:rsidR="000E2C8F">
        <w:rPr>
          <w:noProof/>
          <w:sz w:val="24"/>
          <w:szCs w:val="24"/>
        </w:rPr>
        <mc:AlternateContent>
          <mc:Choice Requires="wps">
            <w:drawing>
              <wp:anchor distT="0" distB="0" distL="114300" distR="114300" simplePos="0" relativeHeight="251666432" behindDoc="0" locked="0" layoutInCell="1" allowOverlap="1" wp14:anchorId="75543689" wp14:editId="477496B5">
                <wp:simplePos x="0" y="0"/>
                <wp:positionH relativeFrom="column">
                  <wp:posOffset>-680484</wp:posOffset>
                </wp:positionH>
                <wp:positionV relativeFrom="paragraph">
                  <wp:posOffset>1422016</wp:posOffset>
                </wp:positionV>
                <wp:extent cx="956930" cy="244549"/>
                <wp:effectExtent l="19050" t="19050" r="15240" b="22225"/>
                <wp:wrapNone/>
                <wp:docPr id="92" name="Rectángulo 92"/>
                <wp:cNvGraphicFramePr/>
                <a:graphic xmlns:a="http://schemas.openxmlformats.org/drawingml/2006/main">
                  <a:graphicData uri="http://schemas.microsoft.com/office/word/2010/wordprocessingShape">
                    <wps:wsp>
                      <wps:cNvSpPr/>
                      <wps:spPr>
                        <a:xfrm>
                          <a:off x="0" y="0"/>
                          <a:ext cx="956930" cy="24454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1041BC" id="Rectángulo 92" o:spid="_x0000_s1026" style="position:absolute;margin-left:-53.6pt;margin-top:111.95pt;width:75.35pt;height:19.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" filled="f" strokecolor="#c0504d [3205]" strokeweight="3pt">
                <v:stroke joinstyle="round"/>
              </v:rect>
            </w:pict>
          </mc:Fallback>
        </mc:AlternateContent>
      </w:r>
      <w:r w:rsidR="000E2C8F" w:rsidRPr="000E2C8F">
        <w:rPr>
          <w:sz w:val="24"/>
          <w:szCs w:val="24"/>
        </w:rPr>
        <w:drawing>
          <wp:inline distT="0" distB="0" distL="0" distR="0" wp14:anchorId="30F9882E" wp14:editId="3C2F0655">
            <wp:extent cx="6868633" cy="2993139"/>
            <wp:effectExtent l="0" t="0" r="889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78603" cy="2997484"/>
                    </a:xfrm>
                    <a:prstGeom prst="rect">
                      <a:avLst/>
                    </a:prstGeom>
                  </pic:spPr>
                </pic:pic>
              </a:graphicData>
            </a:graphic>
          </wp:inline>
        </w:drawing>
      </w:r>
    </w:p>
    <w:p w14:paraId="0813C334" w14:textId="77777777" w:rsidR="000E2C8F" w:rsidRPr="00DC2C7E" w:rsidRDefault="000E2C8F" w:rsidP="000E2C8F">
      <w:pPr>
        <w:ind w:left="-1134"/>
        <w:rPr>
          <w:sz w:val="24"/>
          <w:szCs w:val="24"/>
        </w:rPr>
      </w:pPr>
    </w:p>
    <w:p w14:paraId="391288EF" w14:textId="7B57747F" w:rsid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le aparecerá en la parte superior de la </w:t>
      </w:r>
      <w:r w:rsidR="00FB3363" w:rsidRPr="00DC2C7E">
        <w:rPr>
          <w:sz w:val="24"/>
          <w:szCs w:val="24"/>
        </w:rPr>
        <w:t>página</w:t>
      </w:r>
      <w:r w:rsidRPr="00DC2C7E">
        <w:rPr>
          <w:sz w:val="24"/>
          <w:szCs w:val="24"/>
        </w:rPr>
        <w:t xml:space="preserve"> un formulario, el cual debe de rellenar con los datos del nuevo usuario.</w:t>
      </w:r>
    </w:p>
    <w:p w14:paraId="1E181F19" w14:textId="6934E2CD" w:rsidR="000E2C8F" w:rsidRDefault="000E2C8F" w:rsidP="000E2C8F">
      <w:pPr>
        <w:ind w:left="-1134"/>
        <w:rPr>
          <w:sz w:val="24"/>
          <w:szCs w:val="24"/>
        </w:rPr>
      </w:pPr>
      <w:r>
        <w:rPr>
          <w:noProof/>
          <w:sz w:val="24"/>
          <w:szCs w:val="24"/>
        </w:rPr>
        <mc:AlternateContent>
          <mc:Choice Requires="wps">
            <w:drawing>
              <wp:anchor distT="0" distB="0" distL="114300" distR="114300" simplePos="0" relativeHeight="251668480" behindDoc="0" locked="0" layoutInCell="1" allowOverlap="1" wp14:anchorId="359847C3" wp14:editId="11B7A705">
                <wp:simplePos x="0" y="0"/>
                <wp:positionH relativeFrom="column">
                  <wp:posOffset>406208</wp:posOffset>
                </wp:positionH>
                <wp:positionV relativeFrom="paragraph">
                  <wp:posOffset>639578</wp:posOffset>
                </wp:positionV>
                <wp:extent cx="5658736" cy="1639629"/>
                <wp:effectExtent l="19050" t="19050" r="18415" b="17780"/>
                <wp:wrapNone/>
                <wp:docPr id="95" name="Rectángulo 95"/>
                <wp:cNvGraphicFramePr/>
                <a:graphic xmlns:a="http://schemas.openxmlformats.org/drawingml/2006/main">
                  <a:graphicData uri="http://schemas.microsoft.com/office/word/2010/wordprocessingShape">
                    <wps:wsp>
                      <wps:cNvSpPr/>
                      <wps:spPr>
                        <a:xfrm>
                          <a:off x="0" y="0"/>
                          <a:ext cx="5658736" cy="163962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BE370" id="Rectángulo 95" o:spid="_x0000_s1026" style="position:absolute;margin-left:32pt;margin-top:50.35pt;width:445.55pt;height:129.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" filled="f" strokecolor="#c0504d [3205]" strokeweight="3pt">
                <v:stroke joinstyle="round"/>
              </v:rect>
            </w:pict>
          </mc:Fallback>
        </mc:AlternateContent>
      </w:r>
      <w:r w:rsidRPr="000E2C8F">
        <w:rPr>
          <w:sz w:val="24"/>
          <w:szCs w:val="24"/>
        </w:rPr>
        <w:drawing>
          <wp:inline distT="0" distB="0" distL="0" distR="0" wp14:anchorId="080221B5" wp14:editId="67ECF4AB">
            <wp:extent cx="6826102" cy="2260118"/>
            <wp:effectExtent l="0" t="0" r="0" b="698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34368" cy="2262855"/>
                    </a:xfrm>
                    <a:prstGeom prst="rect">
                      <a:avLst/>
                    </a:prstGeom>
                  </pic:spPr>
                </pic:pic>
              </a:graphicData>
            </a:graphic>
          </wp:inline>
        </w:drawing>
      </w:r>
    </w:p>
    <w:p w14:paraId="45D7FAF1" w14:textId="77777777" w:rsidR="000E2C8F" w:rsidRPr="00DC2C7E" w:rsidRDefault="000E2C8F" w:rsidP="000E2C8F">
      <w:pPr>
        <w:ind w:left="-1134"/>
        <w:rPr>
          <w:sz w:val="24"/>
          <w:szCs w:val="24"/>
        </w:rPr>
      </w:pPr>
    </w:p>
    <w:p w14:paraId="27A0BC7D" w14:textId="7A9F8AF3" w:rsidR="00DC2C7E" w:rsidRPr="00DC2C7E" w:rsidRDefault="00DC2C7E" w:rsidP="000E2C8F">
      <w:pPr>
        <w:pStyle w:val="Citadestacada"/>
      </w:pPr>
      <w:r w:rsidRPr="00DC2C7E">
        <w:t>La contraseña se almacena cifrada para una mayor seguridad.</w:t>
      </w:r>
    </w:p>
    <w:p w14:paraId="5C6BCB5E" w14:textId="77777777" w:rsidR="00DC2C7E" w:rsidRPr="00DC2C7E" w:rsidRDefault="00DC2C7E" w:rsidP="00DC2C7E">
      <w:pPr>
        <w:rPr>
          <w:sz w:val="24"/>
          <w:szCs w:val="24"/>
        </w:rPr>
      </w:pPr>
    </w:p>
    <w:p w14:paraId="2E65CBB0" w14:textId="77777777" w:rsidR="00DC2C7E" w:rsidRPr="00DC2C7E" w:rsidRDefault="00DC2C7E" w:rsidP="00DC2C7E">
      <w:pPr>
        <w:pStyle w:val="Ttulo2"/>
      </w:pPr>
      <w:r w:rsidRPr="00DC2C7E">
        <w:lastRenderedPageBreak/>
        <w:t>Editar usuario</w:t>
      </w:r>
    </w:p>
    <w:p w14:paraId="50F726A4" w14:textId="37FAAF62" w:rsidR="00DC2C7E" w:rsidRDefault="00DC2C7E" w:rsidP="00DC2C7E">
      <w:pPr>
        <w:rPr>
          <w:sz w:val="24"/>
          <w:szCs w:val="24"/>
        </w:rPr>
      </w:pPr>
      <w:r w:rsidRPr="00DC2C7E">
        <w:rPr>
          <w:sz w:val="24"/>
          <w:szCs w:val="24"/>
        </w:rPr>
        <w:t xml:space="preserve">Para editar un usuario, debe de dirigirse en el menú izquierdo al apartado de </w:t>
      </w:r>
      <w:r w:rsidRPr="00316D1F">
        <w:rPr>
          <w:b/>
          <w:bCs/>
          <w:sz w:val="24"/>
          <w:szCs w:val="24"/>
        </w:rPr>
        <w:t>usuarios</w:t>
      </w:r>
      <w:r w:rsidRPr="00DC2C7E">
        <w:rPr>
          <w:sz w:val="24"/>
          <w:szCs w:val="24"/>
        </w:rPr>
        <w:t>.</w:t>
      </w:r>
    </w:p>
    <w:p w14:paraId="58A410C9" w14:textId="408B31B3" w:rsidR="00316D1F" w:rsidRDefault="00C100A6" w:rsidP="00316D1F">
      <w:pPr>
        <w:ind w:left="-1134"/>
        <w:rPr>
          <w:sz w:val="24"/>
          <w:szCs w:val="24"/>
        </w:rPr>
      </w:pPr>
      <w:r w:rsidRPr="00316D1F">
        <w:rPr>
          <w:sz w:val="24"/>
          <w:szCs w:val="24"/>
        </w:rPr>
        <mc:AlternateContent>
          <mc:Choice Requires="wps">
            <w:drawing>
              <wp:anchor distT="0" distB="0" distL="114300" distR="114300" simplePos="0" relativeHeight="251670528" behindDoc="0" locked="0" layoutInCell="1" allowOverlap="1" wp14:anchorId="612BABC4" wp14:editId="6C423011">
                <wp:simplePos x="0" y="0"/>
                <wp:positionH relativeFrom="column">
                  <wp:posOffset>364328</wp:posOffset>
                </wp:positionH>
                <wp:positionV relativeFrom="paragraph">
                  <wp:posOffset>1464945</wp:posOffset>
                </wp:positionV>
                <wp:extent cx="754380" cy="201295"/>
                <wp:effectExtent l="0" t="0" r="26670" b="27305"/>
                <wp:wrapNone/>
                <wp:docPr id="97" name="Flecha: hacia la izquierda 97"/>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1E38E4" id="Flecha: hacia la izquierda 97" o:spid="_x0000_s1026" type="#_x0000_t66" style="position:absolute;margin-left:28.7pt;margin-top:115.35pt;width:59.4pt;height:15.8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" adj="2882" fillcolor="#4f81bd [3204]" strokecolor="#243f60 [1604]" strokeweight="2pt"/>
            </w:pict>
          </mc:Fallback>
        </mc:AlternateContent>
      </w:r>
      <w:r w:rsidR="00316D1F" w:rsidRPr="00316D1F">
        <w:rPr>
          <w:sz w:val="24"/>
          <w:szCs w:val="24"/>
        </w:rPr>
        <mc:AlternateContent>
          <mc:Choice Requires="wps">
            <w:drawing>
              <wp:anchor distT="0" distB="0" distL="114300" distR="114300" simplePos="0" relativeHeight="251671552" behindDoc="0" locked="0" layoutInCell="1" allowOverlap="1" wp14:anchorId="5CAB20EC" wp14:editId="36FE6AE2">
                <wp:simplePos x="0" y="0"/>
                <wp:positionH relativeFrom="column">
                  <wp:posOffset>-638175</wp:posOffset>
                </wp:positionH>
                <wp:positionV relativeFrom="paragraph">
                  <wp:posOffset>1442720</wp:posOffset>
                </wp:positionV>
                <wp:extent cx="956310" cy="244475"/>
                <wp:effectExtent l="19050" t="19050" r="15240" b="22225"/>
                <wp:wrapNone/>
                <wp:docPr id="98" name="Rectángulo 98"/>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62834E" id="Rectángulo 98" o:spid="_x0000_s1026" style="position:absolute;margin-left:-50.25pt;margin-top:113.6pt;width:75.3pt;height:19.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" filled="f" strokecolor="#c0504d [3205]" strokeweight="3pt">
                <v:stroke joinstyle="round"/>
              </v:rect>
            </w:pict>
          </mc:Fallback>
        </mc:AlternateContent>
      </w:r>
      <w:r w:rsidR="00316D1F" w:rsidRPr="000E2C8F">
        <w:rPr>
          <w:sz w:val="24"/>
          <w:szCs w:val="24"/>
        </w:rPr>
        <w:drawing>
          <wp:inline distT="0" distB="0" distL="0" distR="0" wp14:anchorId="06C6C8BB" wp14:editId="6F73E5DA">
            <wp:extent cx="6858000" cy="2988328"/>
            <wp:effectExtent l="0" t="0" r="0" b="254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74363" cy="2995458"/>
                    </a:xfrm>
                    <a:prstGeom prst="rect">
                      <a:avLst/>
                    </a:prstGeom>
                  </pic:spPr>
                </pic:pic>
              </a:graphicData>
            </a:graphic>
          </wp:inline>
        </w:drawing>
      </w:r>
    </w:p>
    <w:p w14:paraId="11645F04" w14:textId="77777777" w:rsidR="00316D1F" w:rsidRPr="00DC2C7E" w:rsidRDefault="00316D1F" w:rsidP="00DC2C7E">
      <w:pPr>
        <w:rPr>
          <w:sz w:val="24"/>
          <w:szCs w:val="24"/>
        </w:rPr>
      </w:pPr>
    </w:p>
    <w:p w14:paraId="54488EF7" w14:textId="7DDE2778" w:rsidR="00316D1F" w:rsidRDefault="00DC2C7E" w:rsidP="00316D1F">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editar y en la columna opciones pinche en el botón de </w:t>
      </w:r>
      <w:r w:rsidRPr="00316D1F">
        <w:rPr>
          <w:b/>
          <w:bCs/>
          <w:sz w:val="24"/>
          <w:szCs w:val="24"/>
        </w:rPr>
        <w:t>Editar usuari</w:t>
      </w:r>
      <w:r w:rsidR="00F22B86">
        <w:rPr>
          <w:b/>
          <w:bCs/>
          <w:sz w:val="24"/>
          <w:szCs w:val="24"/>
        </w:rPr>
        <w:t>o</w:t>
      </w:r>
      <w:r w:rsidRPr="00DC2C7E">
        <w:rPr>
          <w:sz w:val="24"/>
          <w:szCs w:val="24"/>
        </w:rPr>
        <w:t>.</w:t>
      </w:r>
    </w:p>
    <w:p w14:paraId="3EE62BB3" w14:textId="732F26FD" w:rsidR="00316D1F" w:rsidRDefault="00316D1F" w:rsidP="00316D1F">
      <w:pPr>
        <w:ind w:left="-1134"/>
        <w:rPr>
          <w:sz w:val="24"/>
          <w:szCs w:val="24"/>
        </w:rPr>
      </w:pPr>
      <w:r w:rsidRPr="00316D1F">
        <w:rPr>
          <w:sz w:val="24"/>
          <w:szCs w:val="24"/>
        </w:rPr>
        <mc:AlternateContent>
          <mc:Choice Requires="wps">
            <w:drawing>
              <wp:anchor distT="0" distB="0" distL="114300" distR="114300" simplePos="0" relativeHeight="251675648" behindDoc="0" locked="0" layoutInCell="1" allowOverlap="1" wp14:anchorId="206520A0" wp14:editId="2EA40949">
                <wp:simplePos x="0" y="0"/>
                <wp:positionH relativeFrom="column">
                  <wp:posOffset>5281126</wp:posOffset>
                </wp:positionH>
                <wp:positionV relativeFrom="paragraph">
                  <wp:posOffset>1144603</wp:posOffset>
                </wp:positionV>
                <wp:extent cx="754912" cy="201900"/>
                <wp:effectExtent l="162242" t="0" r="169863" b="0"/>
                <wp:wrapNone/>
                <wp:docPr id="101" name="Flecha: hacia la izquierda 101"/>
                <wp:cNvGraphicFramePr/>
                <a:graphic xmlns:a="http://schemas.openxmlformats.org/drawingml/2006/main">
                  <a:graphicData uri="http://schemas.microsoft.com/office/word/2010/wordprocessingShape">
                    <wps:wsp>
                      <wps:cNvSpPr/>
                      <wps:spPr>
                        <a:xfrm rot="18109243">
                          <a:off x="0" y="0"/>
                          <a:ext cx="754912" cy="2019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199EC33" id="Flecha: hacia la izquierda 101" o:spid="_x0000_s1026" type="#_x0000_t66" style="position:absolute;margin-left:415.85pt;margin-top:90.15pt;width:59.45pt;height:15.9pt;rotation:-3812838fd;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" adj="2888" fillcolor="#4f81bd [3204]" strokecolor="#243f60 [1604]" strokeweight="2pt"/>
            </w:pict>
          </mc:Fallback>
        </mc:AlternateContent>
      </w:r>
      <w:r w:rsidRPr="00316D1F">
        <w:rPr>
          <w:sz w:val="24"/>
          <w:szCs w:val="24"/>
        </w:rPr>
        <mc:AlternateContent>
          <mc:Choice Requires="wps">
            <w:drawing>
              <wp:anchor distT="0" distB="0" distL="114300" distR="114300" simplePos="0" relativeHeight="251673600" behindDoc="0" locked="0" layoutInCell="1" allowOverlap="1" wp14:anchorId="45246B5C" wp14:editId="26B5C377">
                <wp:simplePos x="0" y="0"/>
                <wp:positionH relativeFrom="column">
                  <wp:posOffset>5275684</wp:posOffset>
                </wp:positionH>
                <wp:positionV relativeFrom="paragraph">
                  <wp:posOffset>1596198</wp:posOffset>
                </wp:positionV>
                <wp:extent cx="257397" cy="225499"/>
                <wp:effectExtent l="19050" t="19050" r="28575" b="22225"/>
                <wp:wrapNone/>
                <wp:docPr id="100" name="Rectángulo 100"/>
                <wp:cNvGraphicFramePr/>
                <a:graphic xmlns:a="http://schemas.openxmlformats.org/drawingml/2006/main">
                  <a:graphicData uri="http://schemas.microsoft.com/office/word/2010/wordprocessingShape">
                    <wps:wsp>
                      <wps:cNvSpPr/>
                      <wps:spPr>
                        <a:xfrm>
                          <a:off x="0" y="0"/>
                          <a:ext cx="257397" cy="22549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92094" id="Rectángulo 100" o:spid="_x0000_s1026" style="position:absolute;margin-left:415.4pt;margin-top:125.7pt;width:20.25pt;height:1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" filled="f" strokecolor="#c0504d [3205]" strokeweight="3pt">
                <v:stroke joinstyle="round"/>
              </v:rect>
            </w:pict>
          </mc:Fallback>
        </mc:AlternateContent>
      </w:r>
      <w:r w:rsidRPr="000E2C8F">
        <w:rPr>
          <w:sz w:val="24"/>
          <w:szCs w:val="24"/>
        </w:rPr>
        <w:drawing>
          <wp:inline distT="0" distB="0" distL="0" distR="0" wp14:anchorId="2E894923" wp14:editId="31A1B481">
            <wp:extent cx="6772353" cy="1956390"/>
            <wp:effectExtent l="0" t="0" r="0" b="635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855"/>
                    <a:stretch/>
                  </pic:blipFill>
                  <pic:spPr bwMode="auto">
                    <a:xfrm>
                      <a:off x="0" y="0"/>
                      <a:ext cx="6788299" cy="1960996"/>
                    </a:xfrm>
                    <a:prstGeom prst="rect">
                      <a:avLst/>
                    </a:prstGeom>
                    <a:ln>
                      <a:noFill/>
                    </a:ln>
                    <a:extLst>
                      <a:ext uri="{53640926-AAD7-44D8-BBD7-CCE9431645EC}">
                        <a14:shadowObscured xmlns:a14="http://schemas.microsoft.com/office/drawing/2010/main"/>
                      </a:ext>
                    </a:extLst>
                  </pic:spPr>
                </pic:pic>
              </a:graphicData>
            </a:graphic>
          </wp:inline>
        </w:drawing>
      </w:r>
    </w:p>
    <w:p w14:paraId="76CAD2CE" w14:textId="6605132E" w:rsidR="00316D1F" w:rsidRDefault="00316D1F" w:rsidP="00DC2C7E">
      <w:pPr>
        <w:rPr>
          <w:sz w:val="24"/>
          <w:szCs w:val="24"/>
        </w:rPr>
      </w:pPr>
    </w:p>
    <w:p w14:paraId="6BBDA77F" w14:textId="65CFA088" w:rsidR="00316D1F" w:rsidRDefault="00316D1F" w:rsidP="00DC2C7E">
      <w:pPr>
        <w:rPr>
          <w:sz w:val="24"/>
          <w:szCs w:val="24"/>
        </w:rPr>
      </w:pPr>
    </w:p>
    <w:p w14:paraId="694E62BC" w14:textId="7F2EC49F" w:rsidR="00316D1F" w:rsidRDefault="00316D1F" w:rsidP="00DC2C7E">
      <w:pPr>
        <w:rPr>
          <w:sz w:val="24"/>
          <w:szCs w:val="24"/>
        </w:rPr>
      </w:pPr>
    </w:p>
    <w:p w14:paraId="403A1168" w14:textId="4E9D20E0" w:rsidR="00316D1F" w:rsidRDefault="00316D1F" w:rsidP="00DC2C7E">
      <w:pPr>
        <w:rPr>
          <w:sz w:val="24"/>
          <w:szCs w:val="24"/>
        </w:rPr>
      </w:pPr>
    </w:p>
    <w:p w14:paraId="7D031BFF" w14:textId="77777777" w:rsidR="00F22B86" w:rsidRPr="00DC2C7E" w:rsidRDefault="00F22B86" w:rsidP="00DC2C7E">
      <w:pPr>
        <w:rPr>
          <w:sz w:val="24"/>
          <w:szCs w:val="24"/>
        </w:rPr>
      </w:pPr>
    </w:p>
    <w:p w14:paraId="7B6B2A2E" w14:textId="7E6B8C92" w:rsidR="00DC2C7E" w:rsidRPr="00DC2C7E" w:rsidRDefault="00DC2C7E" w:rsidP="00DC2C7E">
      <w:pPr>
        <w:rPr>
          <w:sz w:val="24"/>
          <w:szCs w:val="24"/>
        </w:rPr>
      </w:pPr>
      <w:r w:rsidRPr="00DC2C7E">
        <w:rPr>
          <w:sz w:val="24"/>
          <w:szCs w:val="24"/>
        </w:rPr>
        <w:lastRenderedPageBreak/>
        <w:t xml:space="preserve">Se le redirigirá a una ventana en la cual </w:t>
      </w:r>
      <w:r w:rsidR="00FB3363" w:rsidRPr="00DC2C7E">
        <w:rPr>
          <w:sz w:val="24"/>
          <w:szCs w:val="24"/>
        </w:rPr>
        <w:t>aparecerá</w:t>
      </w:r>
      <w:r w:rsidRPr="00DC2C7E">
        <w:rPr>
          <w:sz w:val="24"/>
          <w:szCs w:val="24"/>
        </w:rPr>
        <w:t xml:space="preserve"> un formulario en la parte superior, el cual debe de rellenar con los </w:t>
      </w:r>
      <w:r w:rsidRPr="00316D1F">
        <w:rPr>
          <w:b/>
          <w:bCs/>
          <w:sz w:val="24"/>
          <w:szCs w:val="24"/>
        </w:rPr>
        <w:t>nuevos datos del usuario</w:t>
      </w:r>
      <w:r w:rsidRPr="00DC2C7E">
        <w:rPr>
          <w:sz w:val="24"/>
          <w:szCs w:val="24"/>
        </w:rPr>
        <w:t>.</w:t>
      </w:r>
      <w:r w:rsidR="00316D1F" w:rsidRPr="00316D1F">
        <w:rPr>
          <w:sz w:val="24"/>
          <w:szCs w:val="24"/>
        </w:rPr>
        <w:t xml:space="preserve"> </w:t>
      </w:r>
    </w:p>
    <w:p w14:paraId="593E30A7" w14:textId="7EFCADF4" w:rsidR="00DC2C7E" w:rsidRDefault="00316D1F" w:rsidP="00316D1F">
      <w:pPr>
        <w:ind w:left="-1134"/>
        <w:rPr>
          <w:sz w:val="24"/>
          <w:szCs w:val="24"/>
        </w:rPr>
      </w:pPr>
      <w:r w:rsidRPr="00316D1F">
        <w:rPr>
          <w:sz w:val="24"/>
          <w:szCs w:val="24"/>
        </w:rPr>
        <mc:AlternateContent>
          <mc:Choice Requires="wps">
            <w:drawing>
              <wp:anchor distT="0" distB="0" distL="114300" distR="114300" simplePos="0" relativeHeight="251677696" behindDoc="0" locked="0" layoutInCell="1" allowOverlap="1" wp14:anchorId="3DFF7A56" wp14:editId="00EAEB42">
                <wp:simplePos x="0" y="0"/>
                <wp:positionH relativeFrom="column">
                  <wp:posOffset>384943</wp:posOffset>
                </wp:positionH>
                <wp:positionV relativeFrom="paragraph">
                  <wp:posOffset>413695</wp:posOffset>
                </wp:positionV>
                <wp:extent cx="5594941" cy="1916076"/>
                <wp:effectExtent l="19050" t="19050" r="25400" b="27305"/>
                <wp:wrapNone/>
                <wp:docPr id="103" name="Rectángulo 103"/>
                <wp:cNvGraphicFramePr/>
                <a:graphic xmlns:a="http://schemas.openxmlformats.org/drawingml/2006/main">
                  <a:graphicData uri="http://schemas.microsoft.com/office/word/2010/wordprocessingShape">
                    <wps:wsp>
                      <wps:cNvSpPr/>
                      <wps:spPr>
                        <a:xfrm>
                          <a:off x="0" y="0"/>
                          <a:ext cx="5594941" cy="1916076"/>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17290" id="Rectángulo 103" o:spid="_x0000_s1026" style="position:absolute;margin-left:30.3pt;margin-top:32.55pt;width:440.55pt;height:150.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" filled="f" strokecolor="#c0504d [3205]" strokeweight="3pt">
                <v:stroke joinstyle="round"/>
              </v:rect>
            </w:pict>
          </mc:Fallback>
        </mc:AlternateContent>
      </w:r>
      <w:r w:rsidRPr="00316D1F">
        <w:rPr>
          <w:sz w:val="24"/>
          <w:szCs w:val="24"/>
        </w:rPr>
        <w:drawing>
          <wp:inline distT="0" distB="0" distL="0" distR="0" wp14:anchorId="6318404F" wp14:editId="298C5BA3">
            <wp:extent cx="6804837" cy="2389094"/>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21333" cy="2394886"/>
                    </a:xfrm>
                    <a:prstGeom prst="rect">
                      <a:avLst/>
                    </a:prstGeom>
                  </pic:spPr>
                </pic:pic>
              </a:graphicData>
            </a:graphic>
          </wp:inline>
        </w:drawing>
      </w:r>
    </w:p>
    <w:p w14:paraId="03FF29E9" w14:textId="6EF78B0F" w:rsidR="00316D1F" w:rsidRPr="00DC2C7E" w:rsidRDefault="00D72336" w:rsidP="00DC2C7E">
      <w:pPr>
        <w:rPr>
          <w:sz w:val="24"/>
          <w:szCs w:val="24"/>
        </w:rPr>
      </w:pPr>
      <w:r>
        <w:rPr>
          <w:sz w:val="24"/>
          <w:szCs w:val="24"/>
        </w:rPr>
        <w:br w:type="page"/>
      </w:r>
    </w:p>
    <w:p w14:paraId="41DD5FF1" w14:textId="77777777" w:rsidR="00DC2C7E" w:rsidRPr="00DC2C7E" w:rsidRDefault="00DC2C7E" w:rsidP="00DC2C7E">
      <w:pPr>
        <w:pStyle w:val="Ttulo2"/>
      </w:pPr>
      <w:bookmarkStart w:id="0" w:name="_Dar_de_baja"/>
      <w:bookmarkEnd w:id="0"/>
      <w:r w:rsidRPr="00DC2C7E">
        <w:lastRenderedPageBreak/>
        <w:t>Dar de baja a un usuario</w:t>
      </w:r>
    </w:p>
    <w:p w14:paraId="48AFF26C" w14:textId="31B9E9AF" w:rsidR="00DC2C7E" w:rsidRDefault="00DC2C7E" w:rsidP="00DC2C7E">
      <w:pPr>
        <w:rPr>
          <w:sz w:val="24"/>
          <w:szCs w:val="24"/>
        </w:rPr>
      </w:pPr>
      <w:r w:rsidRPr="00DC2C7E">
        <w:rPr>
          <w:sz w:val="24"/>
          <w:szCs w:val="24"/>
        </w:rPr>
        <w:t>Para dar de baja a un usuario, debe de dirigirse en el menú izquierdo al apartado de</w:t>
      </w:r>
      <w:r w:rsidR="00B9451C">
        <w:rPr>
          <w:sz w:val="24"/>
          <w:szCs w:val="24"/>
        </w:rPr>
        <w:t xml:space="preserve"> </w:t>
      </w:r>
      <w:r w:rsidRPr="00B9451C">
        <w:rPr>
          <w:b/>
          <w:bCs/>
          <w:sz w:val="24"/>
          <w:szCs w:val="24"/>
        </w:rPr>
        <w:t>usuarios</w:t>
      </w:r>
      <w:r w:rsidRPr="00DC2C7E">
        <w:rPr>
          <w:sz w:val="24"/>
          <w:szCs w:val="24"/>
        </w:rPr>
        <w:t>.</w:t>
      </w:r>
    </w:p>
    <w:p w14:paraId="44469E43" w14:textId="4CBB47DF" w:rsidR="00B9451C" w:rsidRPr="00DC2C7E" w:rsidRDefault="00C100A6" w:rsidP="00B9451C">
      <w:pPr>
        <w:ind w:left="-1134"/>
        <w:rPr>
          <w:sz w:val="24"/>
          <w:szCs w:val="24"/>
        </w:rPr>
      </w:pPr>
      <w:r w:rsidRPr="00B9451C">
        <w:rPr>
          <w:sz w:val="24"/>
          <w:szCs w:val="24"/>
        </w:rPr>
        <mc:AlternateContent>
          <mc:Choice Requires="wps">
            <w:drawing>
              <wp:anchor distT="0" distB="0" distL="114300" distR="114300" simplePos="0" relativeHeight="251679744" behindDoc="0" locked="0" layoutInCell="1" allowOverlap="1" wp14:anchorId="6CEFFC22" wp14:editId="212B1075">
                <wp:simplePos x="0" y="0"/>
                <wp:positionH relativeFrom="column">
                  <wp:posOffset>347183</wp:posOffset>
                </wp:positionH>
                <wp:positionV relativeFrom="paragraph">
                  <wp:posOffset>1462405</wp:posOffset>
                </wp:positionV>
                <wp:extent cx="754380" cy="201295"/>
                <wp:effectExtent l="0" t="0" r="26670" b="27305"/>
                <wp:wrapNone/>
                <wp:docPr id="105" name="Flecha: hacia la izquierda 105"/>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6C7BFD5" id="Flecha: hacia la izquierda 105" o:spid="_x0000_s1026" type="#_x0000_t66" style="position:absolute;margin-left:27.35pt;margin-top:115.15pt;width:59.4pt;height:15.8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" adj="2882" fillcolor="#4f81bd [3204]" strokecolor="#243f60 [1604]" strokeweight="2pt"/>
            </w:pict>
          </mc:Fallback>
        </mc:AlternateContent>
      </w:r>
      <w:r w:rsidR="00B9451C" w:rsidRPr="00B9451C">
        <w:rPr>
          <w:sz w:val="24"/>
          <w:szCs w:val="24"/>
        </w:rPr>
        <mc:AlternateContent>
          <mc:Choice Requires="wps">
            <w:drawing>
              <wp:anchor distT="0" distB="0" distL="114300" distR="114300" simplePos="0" relativeHeight="251680768" behindDoc="0" locked="0" layoutInCell="1" allowOverlap="1" wp14:anchorId="598CCF9B" wp14:editId="47C11FC5">
                <wp:simplePos x="0" y="0"/>
                <wp:positionH relativeFrom="column">
                  <wp:posOffset>-654685</wp:posOffset>
                </wp:positionH>
                <wp:positionV relativeFrom="paragraph">
                  <wp:posOffset>1431290</wp:posOffset>
                </wp:positionV>
                <wp:extent cx="956310" cy="244475"/>
                <wp:effectExtent l="19050" t="19050" r="15240" b="22225"/>
                <wp:wrapNone/>
                <wp:docPr id="106" name="Rectángulo 106"/>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B3A1C8" id="Rectángulo 106" o:spid="_x0000_s1026" style="position:absolute;margin-left:-51.55pt;margin-top:112.7pt;width:75.3pt;height:19.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" filled="f" strokecolor="#c0504d [3205]" strokeweight="3pt">
                <v:stroke joinstyle="round"/>
              </v:rect>
            </w:pict>
          </mc:Fallback>
        </mc:AlternateContent>
      </w:r>
      <w:r w:rsidR="00B9451C" w:rsidRPr="000E2C8F">
        <w:rPr>
          <w:sz w:val="24"/>
          <w:szCs w:val="24"/>
        </w:rPr>
        <w:drawing>
          <wp:inline distT="0" distB="0" distL="0" distR="0" wp14:anchorId="369F9EBC" wp14:editId="77ADBA89">
            <wp:extent cx="6815470" cy="2969778"/>
            <wp:effectExtent l="0" t="0" r="4445" b="254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26951" cy="2974781"/>
                    </a:xfrm>
                    <a:prstGeom prst="rect">
                      <a:avLst/>
                    </a:prstGeom>
                  </pic:spPr>
                </pic:pic>
              </a:graphicData>
            </a:graphic>
          </wp:inline>
        </w:drawing>
      </w:r>
    </w:p>
    <w:p w14:paraId="7729B47A" w14:textId="77777777" w:rsidR="00B9451C" w:rsidRDefault="00B9451C" w:rsidP="00DC2C7E">
      <w:pPr>
        <w:rPr>
          <w:sz w:val="24"/>
          <w:szCs w:val="24"/>
        </w:rPr>
      </w:pPr>
    </w:p>
    <w:p w14:paraId="20F3E7E9" w14:textId="1A8F05B5"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dar de baja y en la columna opciones pinche en el botón de </w:t>
      </w:r>
      <w:r w:rsidRPr="00984F60">
        <w:rPr>
          <w:b/>
          <w:bCs/>
          <w:sz w:val="24"/>
          <w:szCs w:val="24"/>
        </w:rPr>
        <w:t>Dar de baja</w:t>
      </w:r>
      <w:r w:rsidRPr="00DC2C7E">
        <w:rPr>
          <w:sz w:val="24"/>
          <w:szCs w:val="24"/>
        </w:rPr>
        <w:t>.</w:t>
      </w:r>
      <w:r w:rsidR="00D6287F" w:rsidRPr="00D6287F">
        <w:rPr>
          <w:sz w:val="24"/>
          <w:szCs w:val="24"/>
        </w:rPr>
        <w:t xml:space="preserve"> </w:t>
      </w:r>
    </w:p>
    <w:p w14:paraId="4814A4D8" w14:textId="324C7551" w:rsidR="00DC2C7E" w:rsidRDefault="00D6287F" w:rsidP="00D6287F">
      <w:pPr>
        <w:ind w:left="-1134"/>
        <w:rPr>
          <w:sz w:val="24"/>
          <w:szCs w:val="24"/>
        </w:rPr>
      </w:pPr>
      <w:r w:rsidRPr="00D6287F">
        <w:rPr>
          <w:sz w:val="24"/>
          <w:szCs w:val="24"/>
        </w:rPr>
        <mc:AlternateContent>
          <mc:Choice Requires="wps">
            <w:drawing>
              <wp:anchor distT="0" distB="0" distL="114300" distR="114300" simplePos="0" relativeHeight="251683840" behindDoc="0" locked="0" layoutInCell="1" allowOverlap="1" wp14:anchorId="1D8438D6" wp14:editId="1272349B">
                <wp:simplePos x="0" y="0"/>
                <wp:positionH relativeFrom="rightMargin">
                  <wp:posOffset>-520870</wp:posOffset>
                </wp:positionH>
                <wp:positionV relativeFrom="paragraph">
                  <wp:posOffset>1167271</wp:posOffset>
                </wp:positionV>
                <wp:extent cx="754380" cy="201295"/>
                <wp:effectExtent l="181292" t="0" r="188913" b="0"/>
                <wp:wrapNone/>
                <wp:docPr id="109" name="Flecha: hacia la izquierda 109"/>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06AEFE" id="Flecha: hacia la izquierda 109" o:spid="_x0000_s1026" type="#_x0000_t66" style="position:absolute;margin-left:-41pt;margin-top:91.9pt;width:59.4pt;height:15.85pt;rotation:-8614556fd;z-index:25168384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" adj="2882" fillcolor="#4f81bd [3204]" strokecolor="#243f60 [1604]" strokeweight="2pt">
                <w10:wrap anchorx="margin"/>
              </v:shape>
            </w:pict>
          </mc:Fallback>
        </mc:AlternateContent>
      </w:r>
      <w:r w:rsidRPr="00D6287F">
        <w:rPr>
          <w:sz w:val="24"/>
          <w:szCs w:val="24"/>
        </w:rPr>
        <mc:AlternateContent>
          <mc:Choice Requires="wps">
            <w:drawing>
              <wp:anchor distT="0" distB="0" distL="114300" distR="114300" simplePos="0" relativeHeight="251682816" behindDoc="0" locked="0" layoutInCell="1" allowOverlap="1" wp14:anchorId="0336997D" wp14:editId="64B74DFC">
                <wp:simplePos x="0" y="0"/>
                <wp:positionH relativeFrom="column">
                  <wp:posOffset>5539562</wp:posOffset>
                </wp:positionH>
                <wp:positionV relativeFrom="paragraph">
                  <wp:posOffset>1606830</wp:posOffset>
                </wp:positionV>
                <wp:extent cx="257397" cy="225499"/>
                <wp:effectExtent l="19050" t="19050" r="28575" b="22225"/>
                <wp:wrapNone/>
                <wp:docPr id="108" name="Rectángulo 108"/>
                <wp:cNvGraphicFramePr/>
                <a:graphic xmlns:a="http://schemas.openxmlformats.org/drawingml/2006/main">
                  <a:graphicData uri="http://schemas.microsoft.com/office/word/2010/wordprocessingShape">
                    <wps:wsp>
                      <wps:cNvSpPr/>
                      <wps:spPr>
                        <a:xfrm>
                          <a:off x="0" y="0"/>
                          <a:ext cx="257397" cy="22549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97D35" id="Rectángulo 108" o:spid="_x0000_s1026" style="position:absolute;margin-left:436.2pt;margin-top:126.5pt;width:20.25pt;height:1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" filled="f" strokecolor="#c0504d [3205]" strokeweight="3pt">
                <v:stroke joinstyle="round"/>
              </v:rect>
            </w:pict>
          </mc:Fallback>
        </mc:AlternateContent>
      </w:r>
      <w:r w:rsidRPr="000E2C8F">
        <w:rPr>
          <w:sz w:val="24"/>
          <w:szCs w:val="24"/>
        </w:rPr>
        <w:drawing>
          <wp:inline distT="0" distB="0" distL="0" distR="0" wp14:anchorId="2BDA59F5" wp14:editId="6F592607">
            <wp:extent cx="6847367" cy="1977487"/>
            <wp:effectExtent l="0" t="0" r="0" b="381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855"/>
                    <a:stretch/>
                  </pic:blipFill>
                  <pic:spPr bwMode="auto">
                    <a:xfrm>
                      <a:off x="0" y="0"/>
                      <a:ext cx="6865973" cy="1982860"/>
                    </a:xfrm>
                    <a:prstGeom prst="rect">
                      <a:avLst/>
                    </a:prstGeom>
                    <a:ln>
                      <a:noFill/>
                    </a:ln>
                    <a:extLst>
                      <a:ext uri="{53640926-AAD7-44D8-BBD7-CCE9431645EC}">
                        <a14:shadowObscured xmlns:a14="http://schemas.microsoft.com/office/drawing/2010/main"/>
                      </a:ext>
                    </a:extLst>
                  </pic:spPr>
                </pic:pic>
              </a:graphicData>
            </a:graphic>
          </wp:inline>
        </w:drawing>
      </w:r>
    </w:p>
    <w:p w14:paraId="6C8CC708" w14:textId="371825A2" w:rsidR="00D6287F" w:rsidRDefault="00D6287F" w:rsidP="00DC2C7E">
      <w:pPr>
        <w:rPr>
          <w:sz w:val="24"/>
          <w:szCs w:val="24"/>
        </w:rPr>
      </w:pPr>
    </w:p>
    <w:p w14:paraId="762ACC34" w14:textId="62E8DDBA" w:rsidR="00D6287F" w:rsidRPr="00DC2C7E" w:rsidRDefault="00D6287F" w:rsidP="00DC2C7E">
      <w:pPr>
        <w:rPr>
          <w:sz w:val="24"/>
          <w:szCs w:val="24"/>
        </w:rPr>
      </w:pPr>
      <w:r>
        <w:rPr>
          <w:sz w:val="24"/>
          <w:szCs w:val="24"/>
        </w:rPr>
        <w:br w:type="page"/>
      </w:r>
    </w:p>
    <w:p w14:paraId="5B04CC15" w14:textId="77777777" w:rsidR="00DC2C7E" w:rsidRPr="00DC2C7E" w:rsidRDefault="00DC2C7E" w:rsidP="00DC2C7E">
      <w:pPr>
        <w:pStyle w:val="Ttulo2"/>
      </w:pPr>
      <w:r w:rsidRPr="00DC2C7E">
        <w:lastRenderedPageBreak/>
        <w:t>Restaurar usuario</w:t>
      </w:r>
    </w:p>
    <w:p w14:paraId="068D0C3C" w14:textId="37768C83" w:rsidR="00DC2C7E" w:rsidRDefault="00DC2C7E" w:rsidP="00DC2C7E">
      <w:pPr>
        <w:rPr>
          <w:sz w:val="24"/>
          <w:szCs w:val="24"/>
        </w:rPr>
      </w:pPr>
      <w:r w:rsidRPr="00DC2C7E">
        <w:rPr>
          <w:sz w:val="24"/>
          <w:szCs w:val="24"/>
        </w:rPr>
        <w:t xml:space="preserve">Para volver a activar una cuenta de usuario, debe de dirigirse en el menú izquierdo al apartado de </w:t>
      </w:r>
      <w:r w:rsidRPr="00A270A9">
        <w:rPr>
          <w:b/>
          <w:bCs/>
          <w:sz w:val="24"/>
          <w:szCs w:val="24"/>
        </w:rPr>
        <w:t>usuarios</w:t>
      </w:r>
      <w:r w:rsidRPr="00DC2C7E">
        <w:rPr>
          <w:sz w:val="24"/>
          <w:szCs w:val="24"/>
        </w:rPr>
        <w:t>.</w:t>
      </w:r>
      <w:r w:rsidR="00A270A9" w:rsidRPr="00A270A9">
        <w:rPr>
          <w:sz w:val="24"/>
          <w:szCs w:val="24"/>
        </w:rPr>
        <w:t xml:space="preserve"> </w:t>
      </w:r>
    </w:p>
    <w:p w14:paraId="275EB83C" w14:textId="3C7C9A9E" w:rsidR="00A270A9" w:rsidRDefault="00A270A9" w:rsidP="00A270A9">
      <w:pPr>
        <w:ind w:left="-1134"/>
        <w:rPr>
          <w:sz w:val="24"/>
          <w:szCs w:val="24"/>
        </w:rPr>
      </w:pPr>
      <w:r w:rsidRPr="00A270A9">
        <w:rPr>
          <w:sz w:val="24"/>
          <w:szCs w:val="24"/>
        </w:rPr>
        <mc:AlternateContent>
          <mc:Choice Requires="wps">
            <w:drawing>
              <wp:anchor distT="0" distB="0" distL="114300" distR="114300" simplePos="0" relativeHeight="251685888" behindDoc="0" locked="0" layoutInCell="1" allowOverlap="1" wp14:anchorId="1EBE070C" wp14:editId="35B17E14">
                <wp:simplePos x="0" y="0"/>
                <wp:positionH relativeFrom="column">
                  <wp:posOffset>375300</wp:posOffset>
                </wp:positionH>
                <wp:positionV relativeFrom="paragraph">
                  <wp:posOffset>1434938</wp:posOffset>
                </wp:positionV>
                <wp:extent cx="754380" cy="201295"/>
                <wp:effectExtent l="0" t="0" r="26670" b="27305"/>
                <wp:wrapNone/>
                <wp:docPr id="111" name="Flecha: hacia la izquierda 111"/>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8561A9" id="Flecha: hacia la izquierda 111" o:spid="_x0000_s1026" type="#_x0000_t66" style="position:absolute;margin-left:29.55pt;margin-top:113pt;width:59.4pt;height:15.8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" adj="2882" fillcolor="#4f81bd [3204]" strokecolor="#243f60 [1604]" strokeweight="2pt"/>
            </w:pict>
          </mc:Fallback>
        </mc:AlternateContent>
      </w:r>
      <w:r w:rsidRPr="00A270A9">
        <w:rPr>
          <w:sz w:val="24"/>
          <w:szCs w:val="24"/>
        </w:rPr>
        <mc:AlternateContent>
          <mc:Choice Requires="wps">
            <w:drawing>
              <wp:anchor distT="0" distB="0" distL="114300" distR="114300" simplePos="0" relativeHeight="251686912" behindDoc="0" locked="0" layoutInCell="1" allowOverlap="1" wp14:anchorId="42A8ABDD" wp14:editId="75E552A0">
                <wp:simplePos x="0" y="0"/>
                <wp:positionH relativeFrom="column">
                  <wp:posOffset>-627321</wp:posOffset>
                </wp:positionH>
                <wp:positionV relativeFrom="paragraph">
                  <wp:posOffset>1421794</wp:posOffset>
                </wp:positionV>
                <wp:extent cx="956310" cy="244475"/>
                <wp:effectExtent l="19050" t="19050" r="15240" b="22225"/>
                <wp:wrapNone/>
                <wp:docPr id="112" name="Rectángulo 112"/>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B479FA" id="Rectángulo 112" o:spid="_x0000_s1026" style="position:absolute;margin-left:-49.4pt;margin-top:111.95pt;width:75.3pt;height:19.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" filled="f" strokecolor="#c0504d [3205]" strokeweight="3pt">
                <v:stroke joinstyle="round"/>
              </v:rect>
            </w:pict>
          </mc:Fallback>
        </mc:AlternateContent>
      </w:r>
      <w:r w:rsidRPr="000E2C8F">
        <w:rPr>
          <w:sz w:val="24"/>
          <w:szCs w:val="24"/>
        </w:rPr>
        <w:drawing>
          <wp:inline distT="0" distB="0" distL="0" distR="0" wp14:anchorId="3769847A" wp14:editId="12C50CEE">
            <wp:extent cx="6836735" cy="2978531"/>
            <wp:effectExtent l="0" t="0" r="254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7063" cy="2987387"/>
                    </a:xfrm>
                    <a:prstGeom prst="rect">
                      <a:avLst/>
                    </a:prstGeom>
                  </pic:spPr>
                </pic:pic>
              </a:graphicData>
            </a:graphic>
          </wp:inline>
        </w:drawing>
      </w:r>
    </w:p>
    <w:p w14:paraId="4E79FA4B" w14:textId="77777777" w:rsidR="00A270A9" w:rsidRPr="00DC2C7E" w:rsidRDefault="00A270A9" w:rsidP="00DC2C7E">
      <w:pPr>
        <w:rPr>
          <w:sz w:val="24"/>
          <w:szCs w:val="24"/>
        </w:rPr>
      </w:pPr>
    </w:p>
    <w:p w14:paraId="6C1B0088" w14:textId="48A45567"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restaurar y en la columna opciones pinche en el botón de </w:t>
      </w:r>
      <w:r w:rsidRPr="00A270A9">
        <w:rPr>
          <w:b/>
          <w:bCs/>
          <w:sz w:val="24"/>
          <w:szCs w:val="24"/>
        </w:rPr>
        <w:t>Restaura</w:t>
      </w:r>
      <w:r w:rsidR="00A270A9" w:rsidRPr="00A270A9">
        <w:rPr>
          <w:b/>
          <w:bCs/>
          <w:sz w:val="24"/>
          <w:szCs w:val="24"/>
        </w:rPr>
        <w:t>r</w:t>
      </w:r>
      <w:r w:rsidRPr="00DC2C7E">
        <w:rPr>
          <w:sz w:val="24"/>
          <w:szCs w:val="24"/>
        </w:rPr>
        <w:t>.</w:t>
      </w:r>
      <w:r w:rsidR="00543329" w:rsidRPr="00543329">
        <w:rPr>
          <w:sz w:val="24"/>
          <w:szCs w:val="24"/>
        </w:rPr>
        <w:t xml:space="preserve"> </w:t>
      </w:r>
    </w:p>
    <w:p w14:paraId="62F05E16" w14:textId="238AA026" w:rsidR="00DC2C7E" w:rsidRDefault="00543329" w:rsidP="00543329">
      <w:pPr>
        <w:ind w:left="-1134"/>
        <w:rPr>
          <w:sz w:val="24"/>
          <w:szCs w:val="24"/>
        </w:rPr>
      </w:pPr>
      <w:r w:rsidRPr="00543329">
        <w:rPr>
          <w:sz w:val="24"/>
          <w:szCs w:val="24"/>
        </w:rPr>
        <mc:AlternateContent>
          <mc:Choice Requires="wps">
            <w:drawing>
              <wp:anchor distT="0" distB="0" distL="114300" distR="114300" simplePos="0" relativeHeight="251689984" behindDoc="0" locked="0" layoutInCell="1" allowOverlap="1" wp14:anchorId="360FFFC0" wp14:editId="3901377F">
                <wp:simplePos x="0" y="0"/>
                <wp:positionH relativeFrom="rightMargin">
                  <wp:posOffset>-786130</wp:posOffset>
                </wp:positionH>
                <wp:positionV relativeFrom="paragraph">
                  <wp:posOffset>1136015</wp:posOffset>
                </wp:positionV>
                <wp:extent cx="754380" cy="201295"/>
                <wp:effectExtent l="181292" t="0" r="188913" b="0"/>
                <wp:wrapNone/>
                <wp:docPr id="115" name="Flecha: hacia la izquierda 115"/>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3AD8DE" id="Flecha: hacia la izquierda 115" o:spid="_x0000_s1026" type="#_x0000_t66" style="position:absolute;margin-left:-61.9pt;margin-top:89.45pt;width:59.4pt;height:15.85pt;rotation:-8614556fd;z-index:251689984;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" adj="2882" fillcolor="#4f81bd [3204]" strokecolor="#243f60 [1604]" strokeweight="2pt">
                <w10:wrap anchorx="margin"/>
              </v:shape>
            </w:pict>
          </mc:Fallback>
        </mc:AlternateContent>
      </w:r>
      <w:r w:rsidRPr="00543329">
        <w:rPr>
          <w:sz w:val="24"/>
          <w:szCs w:val="24"/>
        </w:rPr>
        <mc:AlternateContent>
          <mc:Choice Requires="wps">
            <w:drawing>
              <wp:anchor distT="0" distB="0" distL="114300" distR="114300" simplePos="0" relativeHeight="251688960" behindDoc="0" locked="0" layoutInCell="1" allowOverlap="1" wp14:anchorId="10DB6A46" wp14:editId="0CB7EF3A">
                <wp:simplePos x="0" y="0"/>
                <wp:positionH relativeFrom="column">
                  <wp:posOffset>5273026</wp:posOffset>
                </wp:positionH>
                <wp:positionV relativeFrom="paragraph">
                  <wp:posOffset>1595400</wp:posOffset>
                </wp:positionV>
                <wp:extent cx="257397" cy="225499"/>
                <wp:effectExtent l="19050" t="19050" r="28575" b="22225"/>
                <wp:wrapNone/>
                <wp:docPr id="114" name="Rectángulo 114"/>
                <wp:cNvGraphicFramePr/>
                <a:graphic xmlns:a="http://schemas.openxmlformats.org/drawingml/2006/main">
                  <a:graphicData uri="http://schemas.microsoft.com/office/word/2010/wordprocessingShape">
                    <wps:wsp>
                      <wps:cNvSpPr/>
                      <wps:spPr>
                        <a:xfrm>
                          <a:off x="0" y="0"/>
                          <a:ext cx="257397" cy="22549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78F74" id="Rectángulo 114" o:spid="_x0000_s1026" style="position:absolute;margin-left:415.2pt;margin-top:125.6pt;width:20.25pt;height:17.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" filled="f" strokecolor="#c0504d [3205]" strokeweight="3pt">
                <v:stroke joinstyle="round"/>
              </v:rect>
            </w:pict>
          </mc:Fallback>
        </mc:AlternateContent>
      </w:r>
      <w:r w:rsidRPr="00543329">
        <w:rPr>
          <w:sz w:val="24"/>
          <w:szCs w:val="24"/>
        </w:rPr>
        <w:drawing>
          <wp:inline distT="0" distB="0" distL="0" distR="0" wp14:anchorId="67893661" wp14:editId="19F2B70F">
            <wp:extent cx="6815470" cy="2057863"/>
            <wp:effectExtent l="0" t="0" r="4445"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32096" cy="2062883"/>
                    </a:xfrm>
                    <a:prstGeom prst="rect">
                      <a:avLst/>
                    </a:prstGeom>
                  </pic:spPr>
                </pic:pic>
              </a:graphicData>
            </a:graphic>
          </wp:inline>
        </w:drawing>
      </w:r>
    </w:p>
    <w:p w14:paraId="79A3D90C" w14:textId="7EBAD03C" w:rsidR="00543329" w:rsidRDefault="00543329" w:rsidP="00DC2C7E">
      <w:pPr>
        <w:rPr>
          <w:sz w:val="24"/>
          <w:szCs w:val="24"/>
        </w:rPr>
      </w:pPr>
    </w:p>
    <w:p w14:paraId="29BB0259" w14:textId="0655E8C1" w:rsidR="00543329" w:rsidRPr="00DC2C7E" w:rsidRDefault="00543329" w:rsidP="00DC2C7E">
      <w:pPr>
        <w:rPr>
          <w:sz w:val="24"/>
          <w:szCs w:val="24"/>
        </w:rPr>
      </w:pPr>
      <w:r>
        <w:rPr>
          <w:sz w:val="24"/>
          <w:szCs w:val="24"/>
        </w:rPr>
        <w:br w:type="page"/>
      </w:r>
    </w:p>
    <w:p w14:paraId="3A56556C" w14:textId="77777777" w:rsidR="00DC2C7E" w:rsidRPr="00DC2C7E" w:rsidRDefault="00DC2C7E" w:rsidP="00DC2C7E">
      <w:pPr>
        <w:pStyle w:val="Ttulo2"/>
      </w:pPr>
      <w:r w:rsidRPr="00DC2C7E">
        <w:lastRenderedPageBreak/>
        <w:t>Eliminar usuarios</w:t>
      </w:r>
    </w:p>
    <w:p w14:paraId="39B24A1E" w14:textId="5B1288E0" w:rsidR="00DC2C7E" w:rsidRDefault="00DC2C7E" w:rsidP="00DC2C7E">
      <w:pPr>
        <w:rPr>
          <w:sz w:val="24"/>
          <w:szCs w:val="24"/>
        </w:rPr>
      </w:pPr>
      <w:r w:rsidRPr="00DC2C7E">
        <w:rPr>
          <w:sz w:val="24"/>
          <w:szCs w:val="24"/>
        </w:rPr>
        <w:t xml:space="preserve">Para eliminar un usuario, debe de dirigirse en el menú izquierdo al apartado de </w:t>
      </w:r>
      <w:r w:rsidRPr="00063E57">
        <w:rPr>
          <w:b/>
          <w:bCs/>
          <w:sz w:val="24"/>
          <w:szCs w:val="24"/>
        </w:rPr>
        <w:t>usuarios</w:t>
      </w:r>
      <w:r w:rsidRPr="00DC2C7E">
        <w:rPr>
          <w:sz w:val="24"/>
          <w:szCs w:val="24"/>
        </w:rPr>
        <w:t>.</w:t>
      </w:r>
      <w:r w:rsidR="00C100A6" w:rsidRPr="00C100A6">
        <w:rPr>
          <w:sz w:val="24"/>
          <w:szCs w:val="24"/>
        </w:rPr>
        <w:t xml:space="preserve"> </w:t>
      </w:r>
    </w:p>
    <w:p w14:paraId="243881CC" w14:textId="6898438F" w:rsidR="00543329" w:rsidRDefault="00C100A6" w:rsidP="00C100A6">
      <w:pPr>
        <w:ind w:left="-1134"/>
        <w:rPr>
          <w:sz w:val="24"/>
          <w:szCs w:val="24"/>
        </w:rPr>
      </w:pPr>
      <w:r w:rsidRPr="00C100A6">
        <w:rPr>
          <w:sz w:val="24"/>
          <w:szCs w:val="24"/>
        </w:rPr>
        <mc:AlternateContent>
          <mc:Choice Requires="wps">
            <w:drawing>
              <wp:anchor distT="0" distB="0" distL="114300" distR="114300" simplePos="0" relativeHeight="251692032" behindDoc="0" locked="0" layoutInCell="1" allowOverlap="1" wp14:anchorId="11502D70" wp14:editId="2DA9C5D4">
                <wp:simplePos x="0" y="0"/>
                <wp:positionH relativeFrom="column">
                  <wp:posOffset>363707</wp:posOffset>
                </wp:positionH>
                <wp:positionV relativeFrom="paragraph">
                  <wp:posOffset>1446058</wp:posOffset>
                </wp:positionV>
                <wp:extent cx="754380" cy="201295"/>
                <wp:effectExtent l="0" t="0" r="26670" b="27305"/>
                <wp:wrapNone/>
                <wp:docPr id="117" name="Flecha: hacia la izquierda 117"/>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FBC7C85" id="Flecha: hacia la izquierda 117" o:spid="_x0000_s1026" type="#_x0000_t66" style="position:absolute;margin-left:28.65pt;margin-top:113.85pt;width:59.4pt;height:15.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" adj="2882" fillcolor="#4f81bd [3204]" strokecolor="#243f60 [1604]" strokeweight="2pt"/>
            </w:pict>
          </mc:Fallback>
        </mc:AlternateContent>
      </w:r>
      <w:r w:rsidRPr="00C100A6">
        <w:rPr>
          <w:sz w:val="24"/>
          <w:szCs w:val="24"/>
        </w:rPr>
        <mc:AlternateContent>
          <mc:Choice Requires="wps">
            <w:drawing>
              <wp:anchor distT="0" distB="0" distL="114300" distR="114300" simplePos="0" relativeHeight="251693056" behindDoc="0" locked="0" layoutInCell="1" allowOverlap="1" wp14:anchorId="314C3EB5" wp14:editId="4B126067">
                <wp:simplePos x="0" y="0"/>
                <wp:positionH relativeFrom="column">
                  <wp:posOffset>-648970</wp:posOffset>
                </wp:positionH>
                <wp:positionV relativeFrom="paragraph">
                  <wp:posOffset>1410970</wp:posOffset>
                </wp:positionV>
                <wp:extent cx="956310" cy="244475"/>
                <wp:effectExtent l="19050" t="19050" r="15240" b="22225"/>
                <wp:wrapNone/>
                <wp:docPr id="118" name="Rectángulo 118"/>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B0E82" id="Rectángulo 118" o:spid="_x0000_s1026" style="position:absolute;margin-left:-51.1pt;margin-top:111.1pt;width:75.3pt;height:19.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" filled="f" strokecolor="#c0504d [3205]" strokeweight="3pt">
                <v:stroke joinstyle="round"/>
              </v:rect>
            </w:pict>
          </mc:Fallback>
        </mc:AlternateContent>
      </w:r>
      <w:r w:rsidRPr="000E2C8F">
        <w:rPr>
          <w:sz w:val="24"/>
          <w:szCs w:val="24"/>
        </w:rPr>
        <w:drawing>
          <wp:inline distT="0" distB="0" distL="0" distR="0" wp14:anchorId="6EAF9DBA" wp14:editId="02B960D9">
            <wp:extent cx="6794205" cy="2959764"/>
            <wp:effectExtent l="0" t="0" r="698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04390" cy="2964201"/>
                    </a:xfrm>
                    <a:prstGeom prst="rect">
                      <a:avLst/>
                    </a:prstGeom>
                  </pic:spPr>
                </pic:pic>
              </a:graphicData>
            </a:graphic>
          </wp:inline>
        </w:drawing>
      </w:r>
    </w:p>
    <w:p w14:paraId="42754648" w14:textId="77777777" w:rsidR="00063E57" w:rsidRPr="00DC2C7E" w:rsidRDefault="00063E57" w:rsidP="00DC2C7E">
      <w:pPr>
        <w:rPr>
          <w:sz w:val="24"/>
          <w:szCs w:val="24"/>
        </w:rPr>
      </w:pPr>
    </w:p>
    <w:p w14:paraId="26D699D3" w14:textId="5C2DC76A" w:rsid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eliminar y en la columna opciones pinche en el botón de </w:t>
      </w:r>
      <w:r w:rsidRPr="00C100A6">
        <w:rPr>
          <w:b/>
          <w:bCs/>
          <w:sz w:val="24"/>
          <w:szCs w:val="24"/>
        </w:rPr>
        <w:t>Eliminar usuario</w:t>
      </w:r>
      <w:r w:rsidRPr="00DC2C7E">
        <w:rPr>
          <w:sz w:val="24"/>
          <w:szCs w:val="24"/>
        </w:rPr>
        <w:t>.</w:t>
      </w:r>
    </w:p>
    <w:p w14:paraId="79F14C1C" w14:textId="531BAE19" w:rsidR="00C100A6" w:rsidRDefault="00C100A6" w:rsidP="00C100A6">
      <w:pPr>
        <w:ind w:left="-1134"/>
        <w:rPr>
          <w:sz w:val="24"/>
          <w:szCs w:val="24"/>
        </w:rPr>
      </w:pPr>
      <w:r w:rsidRPr="00C100A6">
        <w:rPr>
          <w:sz w:val="24"/>
          <w:szCs w:val="24"/>
        </w:rPr>
        <mc:AlternateContent>
          <mc:Choice Requires="wps">
            <w:drawing>
              <wp:anchor distT="0" distB="0" distL="114300" distR="114300" simplePos="0" relativeHeight="251696128" behindDoc="0" locked="0" layoutInCell="1" allowOverlap="1" wp14:anchorId="741F4FFA" wp14:editId="58A5AC73">
                <wp:simplePos x="0" y="0"/>
                <wp:positionH relativeFrom="rightMargin">
                  <wp:posOffset>-562610</wp:posOffset>
                </wp:positionH>
                <wp:positionV relativeFrom="paragraph">
                  <wp:posOffset>1125220</wp:posOffset>
                </wp:positionV>
                <wp:extent cx="754380" cy="201295"/>
                <wp:effectExtent l="181292" t="0" r="188913" b="0"/>
                <wp:wrapNone/>
                <wp:docPr id="121" name="Flecha: hacia la izquierda 121"/>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5DEEE6" id="Flecha: hacia la izquierda 121" o:spid="_x0000_s1026" type="#_x0000_t66" style="position:absolute;margin-left:-44.3pt;margin-top:88.6pt;width:59.4pt;height:15.85pt;rotation:-8614556fd;z-index:251696128;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" adj="2882" fillcolor="#4f81bd [3204]" strokecolor="#243f60 [1604]" strokeweight="2pt">
                <w10:wrap anchorx="margin"/>
              </v:shape>
            </w:pict>
          </mc:Fallback>
        </mc:AlternateContent>
      </w:r>
      <w:r w:rsidRPr="00C100A6">
        <w:rPr>
          <w:sz w:val="24"/>
          <w:szCs w:val="24"/>
        </w:rPr>
        <mc:AlternateContent>
          <mc:Choice Requires="wps">
            <w:drawing>
              <wp:anchor distT="0" distB="0" distL="114300" distR="114300" simplePos="0" relativeHeight="251695104" behindDoc="0" locked="0" layoutInCell="1" allowOverlap="1" wp14:anchorId="72E40403" wp14:editId="31449E23">
                <wp:simplePos x="0" y="0"/>
                <wp:positionH relativeFrom="column">
                  <wp:posOffset>5495039</wp:posOffset>
                </wp:positionH>
                <wp:positionV relativeFrom="paragraph">
                  <wp:posOffset>1603109</wp:posOffset>
                </wp:positionV>
                <wp:extent cx="257397" cy="225499"/>
                <wp:effectExtent l="19050" t="19050" r="28575" b="22225"/>
                <wp:wrapNone/>
                <wp:docPr id="120" name="Rectángulo 120"/>
                <wp:cNvGraphicFramePr/>
                <a:graphic xmlns:a="http://schemas.openxmlformats.org/drawingml/2006/main">
                  <a:graphicData uri="http://schemas.microsoft.com/office/word/2010/wordprocessingShape">
                    <wps:wsp>
                      <wps:cNvSpPr/>
                      <wps:spPr>
                        <a:xfrm>
                          <a:off x="0" y="0"/>
                          <a:ext cx="257397" cy="22549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FB45E" id="Rectángulo 120" o:spid="_x0000_s1026" style="position:absolute;margin-left:432.7pt;margin-top:126.25pt;width:20.25pt;height:17.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" filled="f" strokecolor="#c0504d [3205]" strokeweight="3pt">
                <v:stroke joinstyle="round"/>
              </v:rect>
            </w:pict>
          </mc:Fallback>
        </mc:AlternateContent>
      </w:r>
      <w:r w:rsidRPr="00543329">
        <w:rPr>
          <w:sz w:val="24"/>
          <w:szCs w:val="24"/>
        </w:rPr>
        <w:drawing>
          <wp:inline distT="0" distB="0" distL="0" distR="0" wp14:anchorId="083764AC" wp14:editId="74D7A2D2">
            <wp:extent cx="6847367" cy="2067034"/>
            <wp:effectExtent l="0" t="0" r="0" b="952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69225" cy="2073632"/>
                    </a:xfrm>
                    <a:prstGeom prst="rect">
                      <a:avLst/>
                    </a:prstGeom>
                  </pic:spPr>
                </pic:pic>
              </a:graphicData>
            </a:graphic>
          </wp:inline>
        </w:drawing>
      </w:r>
    </w:p>
    <w:p w14:paraId="6C0B99A2" w14:textId="77777777" w:rsidR="00C100A6" w:rsidRPr="00DC2C7E" w:rsidRDefault="00C100A6" w:rsidP="00DC2C7E">
      <w:pPr>
        <w:rPr>
          <w:sz w:val="24"/>
          <w:szCs w:val="24"/>
        </w:rPr>
      </w:pPr>
    </w:p>
    <w:p w14:paraId="11D80939" w14:textId="478AB78B" w:rsidR="00DC2C7E" w:rsidRPr="00DC2C7E" w:rsidRDefault="00DC2C7E" w:rsidP="00C100A6">
      <w:pPr>
        <w:pStyle w:val="Citadestacada"/>
      </w:pPr>
      <w:r w:rsidRPr="00DC2C7E">
        <w:t xml:space="preserve">Tenga en cuenta que para eliminar un usuario antes debe de haberlo dado de baja, si quiere saber </w:t>
      </w:r>
      <w:r w:rsidR="00FB3363" w:rsidRPr="00DC2C7E">
        <w:t>cómo</w:t>
      </w:r>
      <w:r w:rsidRPr="00DC2C7E">
        <w:t xml:space="preserve"> hacerlo </w:t>
      </w:r>
      <w:hyperlink w:anchor="_Dar_de_baja" w:history="1">
        <w:r w:rsidRPr="00C100A6">
          <w:rPr>
            <w:rStyle w:val="Hipervnculo"/>
          </w:rPr>
          <w:t>pin</w:t>
        </w:r>
        <w:r w:rsidRPr="00C100A6">
          <w:rPr>
            <w:rStyle w:val="Hipervnculo"/>
          </w:rPr>
          <w:t>c</w:t>
        </w:r>
        <w:r w:rsidRPr="00C100A6">
          <w:rPr>
            <w:rStyle w:val="Hipervnculo"/>
          </w:rPr>
          <w:t xml:space="preserve">he </w:t>
        </w:r>
        <w:r w:rsidR="00FB3363" w:rsidRPr="00C100A6">
          <w:rPr>
            <w:rStyle w:val="Hipervnculo"/>
          </w:rPr>
          <w:t>aquí</w:t>
        </w:r>
      </w:hyperlink>
    </w:p>
    <w:p w14:paraId="53C19709" w14:textId="77777777" w:rsidR="00DC2C7E" w:rsidRPr="00DC2C7E" w:rsidRDefault="00DC2C7E" w:rsidP="00DC2C7E">
      <w:pPr>
        <w:rPr>
          <w:sz w:val="24"/>
          <w:szCs w:val="24"/>
        </w:rPr>
      </w:pPr>
    </w:p>
    <w:p w14:paraId="44CC1381" w14:textId="77777777" w:rsidR="00DC2C7E" w:rsidRPr="00DC2C7E" w:rsidRDefault="00DC2C7E" w:rsidP="00DC2C7E">
      <w:pPr>
        <w:pStyle w:val="Ttulo2"/>
      </w:pPr>
      <w:r w:rsidRPr="00DC2C7E">
        <w:lastRenderedPageBreak/>
        <w:t>Asignar un proyecto a un usuario de soporte</w:t>
      </w:r>
    </w:p>
    <w:p w14:paraId="172814FD" w14:textId="2FA59060" w:rsidR="00DC2C7E" w:rsidRDefault="00DC2C7E" w:rsidP="00DC2C7E">
      <w:pPr>
        <w:rPr>
          <w:sz w:val="24"/>
          <w:szCs w:val="24"/>
        </w:rPr>
      </w:pPr>
      <w:r w:rsidRPr="00DC2C7E">
        <w:rPr>
          <w:sz w:val="24"/>
          <w:szCs w:val="24"/>
        </w:rPr>
        <w:t xml:space="preserve">Para asignar un proyecto a un usuario, debe de dirigirse en el menú izquierdo al apartado </w:t>
      </w:r>
      <w:r w:rsidRPr="00C100A6">
        <w:rPr>
          <w:b/>
          <w:bCs/>
          <w:sz w:val="24"/>
          <w:szCs w:val="24"/>
        </w:rPr>
        <w:t>usuarios</w:t>
      </w:r>
      <w:r w:rsidRPr="00DC2C7E">
        <w:rPr>
          <w:sz w:val="24"/>
          <w:szCs w:val="24"/>
        </w:rPr>
        <w:t>.</w:t>
      </w:r>
      <w:r w:rsidR="00C100A6" w:rsidRPr="00C100A6">
        <w:rPr>
          <w:sz w:val="24"/>
          <w:szCs w:val="24"/>
        </w:rPr>
        <w:t xml:space="preserve"> </w:t>
      </w:r>
    </w:p>
    <w:p w14:paraId="14A7547C" w14:textId="4C8163B9" w:rsidR="00C100A6" w:rsidRDefault="00C100A6" w:rsidP="00C100A6">
      <w:pPr>
        <w:ind w:left="-1134"/>
        <w:rPr>
          <w:sz w:val="24"/>
          <w:szCs w:val="24"/>
        </w:rPr>
      </w:pPr>
      <w:r w:rsidRPr="00C100A6">
        <w:rPr>
          <w:sz w:val="24"/>
          <w:szCs w:val="24"/>
        </w:rPr>
        <mc:AlternateContent>
          <mc:Choice Requires="wps">
            <w:drawing>
              <wp:anchor distT="0" distB="0" distL="114300" distR="114300" simplePos="0" relativeHeight="251698176" behindDoc="0" locked="0" layoutInCell="1" allowOverlap="1" wp14:anchorId="5B90D2D5" wp14:editId="105AFC21">
                <wp:simplePos x="0" y="0"/>
                <wp:positionH relativeFrom="column">
                  <wp:posOffset>363870</wp:posOffset>
                </wp:positionH>
                <wp:positionV relativeFrom="paragraph">
                  <wp:posOffset>1434126</wp:posOffset>
                </wp:positionV>
                <wp:extent cx="754380" cy="201295"/>
                <wp:effectExtent l="0" t="0" r="26670" b="27305"/>
                <wp:wrapNone/>
                <wp:docPr id="123" name="Flecha: hacia la izquierda 123"/>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15F1D5" id="Flecha: hacia la izquierda 123" o:spid="_x0000_s1026" type="#_x0000_t66" style="position:absolute;margin-left:28.65pt;margin-top:112.9pt;width:59.4pt;height:15.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" adj="2882" fillcolor="#4f81bd [3204]" strokecolor="#243f60 [1604]" strokeweight="2pt"/>
            </w:pict>
          </mc:Fallback>
        </mc:AlternateContent>
      </w:r>
      <w:r w:rsidRPr="00C100A6">
        <w:rPr>
          <w:sz w:val="24"/>
          <w:szCs w:val="24"/>
        </w:rPr>
        <mc:AlternateContent>
          <mc:Choice Requires="wps">
            <w:drawing>
              <wp:anchor distT="0" distB="0" distL="114300" distR="114300" simplePos="0" relativeHeight="251699200" behindDoc="0" locked="0" layoutInCell="1" allowOverlap="1" wp14:anchorId="1E837B70" wp14:editId="2CA727CA">
                <wp:simplePos x="0" y="0"/>
                <wp:positionH relativeFrom="column">
                  <wp:posOffset>-638175</wp:posOffset>
                </wp:positionH>
                <wp:positionV relativeFrom="paragraph">
                  <wp:posOffset>1405890</wp:posOffset>
                </wp:positionV>
                <wp:extent cx="956310" cy="244475"/>
                <wp:effectExtent l="19050" t="19050" r="15240" b="22225"/>
                <wp:wrapNone/>
                <wp:docPr id="124" name="Rectángulo 124"/>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635A22" id="Rectángulo 124" o:spid="_x0000_s1026" style="position:absolute;margin-left:-50.25pt;margin-top:110.7pt;width:75.3pt;height:19.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" filled="f" strokecolor="#c0504d [3205]" strokeweight="3pt">
                <v:stroke joinstyle="round"/>
              </v:rect>
            </w:pict>
          </mc:Fallback>
        </mc:AlternateContent>
      </w:r>
      <w:r w:rsidRPr="000E2C8F">
        <w:rPr>
          <w:sz w:val="24"/>
          <w:szCs w:val="24"/>
        </w:rPr>
        <w:drawing>
          <wp:inline distT="0" distB="0" distL="0" distR="0" wp14:anchorId="1A08AA6B" wp14:editId="59A9CCDC">
            <wp:extent cx="6783572" cy="2955250"/>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93532" cy="2959589"/>
                    </a:xfrm>
                    <a:prstGeom prst="rect">
                      <a:avLst/>
                    </a:prstGeom>
                  </pic:spPr>
                </pic:pic>
              </a:graphicData>
            </a:graphic>
          </wp:inline>
        </w:drawing>
      </w:r>
    </w:p>
    <w:p w14:paraId="095062CD" w14:textId="77777777" w:rsidR="00C100A6" w:rsidRPr="00DC2C7E" w:rsidRDefault="00C100A6" w:rsidP="00DC2C7E">
      <w:pPr>
        <w:rPr>
          <w:sz w:val="24"/>
          <w:szCs w:val="24"/>
        </w:rPr>
      </w:pPr>
    </w:p>
    <w:p w14:paraId="3355AA20" w14:textId="0DEE00C1" w:rsid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asignar un proyecto y en la columna opciones pinche en el botón de </w:t>
      </w:r>
      <w:r w:rsidRPr="00C100A6">
        <w:rPr>
          <w:b/>
          <w:bCs/>
          <w:sz w:val="24"/>
          <w:szCs w:val="24"/>
        </w:rPr>
        <w:t>Editar usuario</w:t>
      </w:r>
      <w:r w:rsidRPr="00DC2C7E">
        <w:rPr>
          <w:sz w:val="24"/>
          <w:szCs w:val="24"/>
        </w:rPr>
        <w:t>.</w:t>
      </w:r>
      <w:r w:rsidR="00C100A6" w:rsidRPr="00C100A6">
        <w:rPr>
          <w:sz w:val="24"/>
          <w:szCs w:val="24"/>
        </w:rPr>
        <w:t xml:space="preserve"> </w:t>
      </w:r>
    </w:p>
    <w:p w14:paraId="0868F312" w14:textId="70122328" w:rsidR="00C100A6" w:rsidRDefault="00C100A6" w:rsidP="00C100A6">
      <w:pPr>
        <w:ind w:left="-1134"/>
        <w:rPr>
          <w:sz w:val="24"/>
          <w:szCs w:val="24"/>
        </w:rPr>
      </w:pPr>
      <w:r w:rsidRPr="00C100A6">
        <w:rPr>
          <w:sz w:val="24"/>
          <w:szCs w:val="24"/>
        </w:rPr>
        <mc:AlternateContent>
          <mc:Choice Requires="wps">
            <w:drawing>
              <wp:anchor distT="0" distB="0" distL="114300" distR="114300" simplePos="0" relativeHeight="251702272" behindDoc="0" locked="0" layoutInCell="1" allowOverlap="1" wp14:anchorId="1A961B38" wp14:editId="13501AFF">
                <wp:simplePos x="0" y="0"/>
                <wp:positionH relativeFrom="rightMargin">
                  <wp:posOffset>-743585</wp:posOffset>
                </wp:positionH>
                <wp:positionV relativeFrom="paragraph">
                  <wp:posOffset>1093470</wp:posOffset>
                </wp:positionV>
                <wp:extent cx="754380" cy="201295"/>
                <wp:effectExtent l="181292" t="0" r="188913" b="0"/>
                <wp:wrapNone/>
                <wp:docPr id="127" name="Flecha: hacia la izquierda 127"/>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346DD2" id="Flecha: hacia la izquierda 127" o:spid="_x0000_s1026" type="#_x0000_t66" style="position:absolute;margin-left:-58.55pt;margin-top:86.1pt;width:59.4pt;height:15.85pt;rotation:-8614556fd;z-index:251702272;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" adj="2882" fillcolor="#4f81bd [3204]" strokecolor="#243f60 [1604]" strokeweight="2pt">
                <w10:wrap anchorx="margin"/>
              </v:shape>
            </w:pict>
          </mc:Fallback>
        </mc:AlternateContent>
      </w:r>
      <w:r w:rsidRPr="00C100A6">
        <w:rPr>
          <w:sz w:val="24"/>
          <w:szCs w:val="24"/>
        </w:rPr>
        <mc:AlternateContent>
          <mc:Choice Requires="wps">
            <w:drawing>
              <wp:anchor distT="0" distB="0" distL="114300" distR="114300" simplePos="0" relativeHeight="251701248" behindDoc="0" locked="0" layoutInCell="1" allowOverlap="1" wp14:anchorId="08092BCE" wp14:editId="0EBC3657">
                <wp:simplePos x="0" y="0"/>
                <wp:positionH relativeFrom="column">
                  <wp:posOffset>5313015</wp:posOffset>
                </wp:positionH>
                <wp:positionV relativeFrom="paragraph">
                  <wp:posOffset>1590971</wp:posOffset>
                </wp:positionV>
                <wp:extent cx="257397" cy="225499"/>
                <wp:effectExtent l="19050" t="19050" r="28575" b="22225"/>
                <wp:wrapNone/>
                <wp:docPr id="126" name="Rectángulo 126"/>
                <wp:cNvGraphicFramePr/>
                <a:graphic xmlns:a="http://schemas.openxmlformats.org/drawingml/2006/main">
                  <a:graphicData uri="http://schemas.microsoft.com/office/word/2010/wordprocessingShape">
                    <wps:wsp>
                      <wps:cNvSpPr/>
                      <wps:spPr>
                        <a:xfrm>
                          <a:off x="0" y="0"/>
                          <a:ext cx="257397" cy="225499"/>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EE16E" id="Rectángulo 126" o:spid="_x0000_s1026" style="position:absolute;margin-left:418.35pt;margin-top:125.25pt;width:20.25pt;height:17.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" filled="f" strokecolor="#c0504d [3205]" strokeweight="3pt">
                <v:stroke joinstyle="round"/>
              </v:rect>
            </w:pict>
          </mc:Fallback>
        </mc:AlternateContent>
      </w:r>
      <w:r w:rsidRPr="000E2C8F">
        <w:rPr>
          <w:sz w:val="24"/>
          <w:szCs w:val="24"/>
        </w:rPr>
        <w:drawing>
          <wp:inline distT="0" distB="0" distL="0" distR="0" wp14:anchorId="6DBEF9B3" wp14:editId="02E5D1AB">
            <wp:extent cx="6815470" cy="1968275"/>
            <wp:effectExtent l="0" t="0" r="4445"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855"/>
                    <a:stretch/>
                  </pic:blipFill>
                  <pic:spPr bwMode="auto">
                    <a:xfrm>
                      <a:off x="0" y="0"/>
                      <a:ext cx="6825725" cy="1971237"/>
                    </a:xfrm>
                    <a:prstGeom prst="rect">
                      <a:avLst/>
                    </a:prstGeom>
                    <a:ln>
                      <a:noFill/>
                    </a:ln>
                    <a:extLst>
                      <a:ext uri="{53640926-AAD7-44D8-BBD7-CCE9431645EC}">
                        <a14:shadowObscured xmlns:a14="http://schemas.microsoft.com/office/drawing/2010/main"/>
                      </a:ext>
                    </a:extLst>
                  </pic:spPr>
                </pic:pic>
              </a:graphicData>
            </a:graphic>
          </wp:inline>
        </w:drawing>
      </w:r>
    </w:p>
    <w:p w14:paraId="46584422" w14:textId="032862DC" w:rsidR="00C100A6" w:rsidRDefault="00C100A6" w:rsidP="00DC2C7E">
      <w:pPr>
        <w:rPr>
          <w:sz w:val="24"/>
          <w:szCs w:val="24"/>
        </w:rPr>
      </w:pPr>
    </w:p>
    <w:p w14:paraId="3F654A91" w14:textId="187909DE" w:rsidR="00C100A6" w:rsidRDefault="00C100A6" w:rsidP="00DC2C7E">
      <w:pPr>
        <w:rPr>
          <w:sz w:val="24"/>
          <w:szCs w:val="24"/>
        </w:rPr>
      </w:pPr>
    </w:p>
    <w:p w14:paraId="767C533A" w14:textId="1A91C026" w:rsidR="00C100A6" w:rsidRDefault="00C100A6" w:rsidP="00DC2C7E">
      <w:pPr>
        <w:rPr>
          <w:sz w:val="24"/>
          <w:szCs w:val="24"/>
        </w:rPr>
      </w:pPr>
    </w:p>
    <w:p w14:paraId="648530D1" w14:textId="64AEB8E9" w:rsidR="00C100A6" w:rsidRDefault="00C100A6" w:rsidP="00DC2C7E">
      <w:pPr>
        <w:rPr>
          <w:sz w:val="24"/>
          <w:szCs w:val="24"/>
        </w:rPr>
      </w:pPr>
    </w:p>
    <w:p w14:paraId="1DF8AD92" w14:textId="77777777" w:rsidR="00C100A6" w:rsidRPr="00DC2C7E" w:rsidRDefault="00C100A6" w:rsidP="00DC2C7E">
      <w:pPr>
        <w:rPr>
          <w:sz w:val="24"/>
          <w:szCs w:val="24"/>
        </w:rPr>
      </w:pPr>
    </w:p>
    <w:p w14:paraId="273D417F" w14:textId="149C184C" w:rsidR="00C100A6" w:rsidRDefault="00DC2C7E" w:rsidP="00C100A6">
      <w:pPr>
        <w:rPr>
          <w:sz w:val="24"/>
          <w:szCs w:val="24"/>
        </w:rPr>
      </w:pPr>
      <w:r w:rsidRPr="00DC2C7E">
        <w:rPr>
          <w:sz w:val="24"/>
          <w:szCs w:val="24"/>
        </w:rPr>
        <w:lastRenderedPageBreak/>
        <w:t xml:space="preserve">Se le redirigirá a una ventana en la cual en la parte inferior le aparecerán dos campos de selección, en el de la </w:t>
      </w:r>
      <w:r w:rsidRPr="00C100A6">
        <w:rPr>
          <w:b/>
          <w:bCs/>
          <w:sz w:val="24"/>
          <w:szCs w:val="24"/>
        </w:rPr>
        <w:t xml:space="preserve">izquierda </w:t>
      </w:r>
      <w:r w:rsidR="00FB3363" w:rsidRPr="00C100A6">
        <w:rPr>
          <w:b/>
          <w:bCs/>
          <w:sz w:val="24"/>
          <w:szCs w:val="24"/>
        </w:rPr>
        <w:t>seleccionará</w:t>
      </w:r>
      <w:r w:rsidRPr="00C100A6">
        <w:rPr>
          <w:b/>
          <w:bCs/>
          <w:sz w:val="24"/>
          <w:szCs w:val="24"/>
        </w:rPr>
        <w:t xml:space="preserve"> el proyecto </w:t>
      </w:r>
      <w:r w:rsidRPr="00C100A6">
        <w:rPr>
          <w:sz w:val="24"/>
          <w:szCs w:val="24"/>
        </w:rPr>
        <w:t xml:space="preserve">y en el de la </w:t>
      </w:r>
      <w:r w:rsidRPr="00C100A6">
        <w:rPr>
          <w:b/>
          <w:bCs/>
          <w:sz w:val="24"/>
          <w:szCs w:val="24"/>
        </w:rPr>
        <w:t>derecha el nivel</w:t>
      </w:r>
      <w:r w:rsidRPr="00DC2C7E">
        <w:rPr>
          <w:sz w:val="24"/>
          <w:szCs w:val="24"/>
        </w:rPr>
        <w:t xml:space="preserve"> que </w:t>
      </w:r>
      <w:r w:rsidR="00FB3363" w:rsidRPr="00DC2C7E">
        <w:rPr>
          <w:sz w:val="24"/>
          <w:szCs w:val="24"/>
        </w:rPr>
        <w:t>será</w:t>
      </w:r>
      <w:r w:rsidRPr="00DC2C7E">
        <w:rPr>
          <w:sz w:val="24"/>
          <w:szCs w:val="24"/>
        </w:rPr>
        <w:t xml:space="preserve"> asignado al usuario en dicho proyecto.</w:t>
      </w:r>
      <w:r w:rsidR="00C100A6" w:rsidRPr="00C100A6">
        <w:rPr>
          <w:sz w:val="24"/>
          <w:szCs w:val="24"/>
        </w:rPr>
        <w:t xml:space="preserve"> </w:t>
      </w:r>
    </w:p>
    <w:p w14:paraId="7401C40F" w14:textId="0C93381A" w:rsidR="00C100A6" w:rsidRDefault="00C100A6" w:rsidP="00C100A6">
      <w:pPr>
        <w:ind w:left="-1134"/>
        <w:rPr>
          <w:sz w:val="24"/>
          <w:szCs w:val="24"/>
        </w:rPr>
      </w:pPr>
      <w:r w:rsidRPr="00C100A6">
        <w:rPr>
          <w:sz w:val="24"/>
          <w:szCs w:val="24"/>
        </w:rPr>
        <mc:AlternateContent>
          <mc:Choice Requires="wps">
            <w:drawing>
              <wp:anchor distT="0" distB="0" distL="114300" distR="114300" simplePos="0" relativeHeight="251704320" behindDoc="0" locked="0" layoutInCell="1" allowOverlap="1" wp14:anchorId="60493632" wp14:editId="08FDB6AC">
                <wp:simplePos x="0" y="0"/>
                <wp:positionH relativeFrom="column">
                  <wp:posOffset>384500</wp:posOffset>
                </wp:positionH>
                <wp:positionV relativeFrom="paragraph">
                  <wp:posOffset>685017</wp:posOffset>
                </wp:positionV>
                <wp:extent cx="5552410" cy="331824"/>
                <wp:effectExtent l="19050" t="19050" r="10795" b="11430"/>
                <wp:wrapNone/>
                <wp:docPr id="129" name="Rectángulo 129"/>
                <wp:cNvGraphicFramePr/>
                <a:graphic xmlns:a="http://schemas.openxmlformats.org/drawingml/2006/main">
                  <a:graphicData uri="http://schemas.microsoft.com/office/word/2010/wordprocessingShape">
                    <wps:wsp>
                      <wps:cNvSpPr/>
                      <wps:spPr>
                        <a:xfrm>
                          <a:off x="0" y="0"/>
                          <a:ext cx="5552410" cy="331824"/>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C70D34" id="Rectángulo 129" o:spid="_x0000_s1026" style="position:absolute;margin-left:30.3pt;margin-top:53.95pt;width:437.2pt;height:26.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" filled="f" strokecolor="#c0504d [3205]" strokeweight="3pt">
                <v:stroke joinstyle="round"/>
              </v:rect>
            </w:pict>
          </mc:Fallback>
        </mc:AlternateContent>
      </w:r>
      <w:r w:rsidRPr="00C100A6">
        <w:rPr>
          <w:sz w:val="24"/>
          <w:szCs w:val="24"/>
        </w:rPr>
        <w:drawing>
          <wp:inline distT="0" distB="0" distL="0" distR="0" wp14:anchorId="7D8771D0" wp14:editId="72AF9E32">
            <wp:extent cx="6825614" cy="2158409"/>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2094"/>
                    <a:stretch/>
                  </pic:blipFill>
                  <pic:spPr bwMode="auto">
                    <a:xfrm>
                      <a:off x="0" y="0"/>
                      <a:ext cx="6857782" cy="2168581"/>
                    </a:xfrm>
                    <a:prstGeom prst="rect">
                      <a:avLst/>
                    </a:prstGeom>
                    <a:ln>
                      <a:noFill/>
                    </a:ln>
                    <a:extLst>
                      <a:ext uri="{53640926-AAD7-44D8-BBD7-CCE9431645EC}">
                        <a14:shadowObscured xmlns:a14="http://schemas.microsoft.com/office/drawing/2010/main"/>
                      </a:ext>
                    </a:extLst>
                  </pic:spPr>
                </pic:pic>
              </a:graphicData>
            </a:graphic>
          </wp:inline>
        </w:drawing>
      </w:r>
    </w:p>
    <w:p w14:paraId="06DC018F" w14:textId="77777777" w:rsidR="00C100A6" w:rsidRPr="00DC2C7E" w:rsidRDefault="00C100A6" w:rsidP="00C100A6">
      <w:pPr>
        <w:ind w:left="-1134"/>
        <w:rPr>
          <w:sz w:val="24"/>
          <w:szCs w:val="24"/>
        </w:rPr>
      </w:pPr>
    </w:p>
    <w:p w14:paraId="0BB70636" w14:textId="77777777" w:rsidR="00DC2C7E" w:rsidRPr="00DC2C7E" w:rsidRDefault="00DC2C7E" w:rsidP="00C100A6">
      <w:pPr>
        <w:pStyle w:val="Citadestacada"/>
      </w:pPr>
      <w:r w:rsidRPr="00DC2C7E">
        <w:t>Tenga en cuenta que esta acción solo puede realizarse sobre usuarios de soporte.</w:t>
      </w:r>
    </w:p>
    <w:p w14:paraId="0775F580" w14:textId="77777777" w:rsidR="00DC2C7E" w:rsidRPr="00DC2C7E" w:rsidRDefault="00DC2C7E" w:rsidP="00DC2C7E">
      <w:pPr>
        <w:rPr>
          <w:sz w:val="24"/>
          <w:szCs w:val="24"/>
        </w:rPr>
      </w:pPr>
    </w:p>
    <w:p w14:paraId="5357E599" w14:textId="30FD54B8" w:rsidR="00DC2C7E" w:rsidRDefault="00DC2C7E" w:rsidP="00DC2C7E">
      <w:pPr>
        <w:rPr>
          <w:sz w:val="24"/>
          <w:szCs w:val="24"/>
        </w:rPr>
      </w:pPr>
    </w:p>
    <w:p w14:paraId="483FAFF7" w14:textId="4E4E74F4" w:rsidR="00C100A6" w:rsidRPr="00DC2C7E" w:rsidRDefault="00C100A6" w:rsidP="00DC2C7E">
      <w:pPr>
        <w:rPr>
          <w:sz w:val="24"/>
          <w:szCs w:val="24"/>
        </w:rPr>
      </w:pPr>
      <w:r>
        <w:rPr>
          <w:sz w:val="24"/>
          <w:szCs w:val="24"/>
        </w:rPr>
        <w:br w:type="page"/>
      </w:r>
    </w:p>
    <w:p w14:paraId="6E0FFDF7" w14:textId="667E4F6A" w:rsidR="00DC2C7E" w:rsidRPr="00DC2C7E" w:rsidRDefault="00DC2C7E" w:rsidP="00DC2C7E">
      <w:pPr>
        <w:pStyle w:val="Ttulo2"/>
      </w:pPr>
      <w:r w:rsidRPr="00DC2C7E">
        <w:lastRenderedPageBreak/>
        <w:t xml:space="preserve">Editar la </w:t>
      </w:r>
      <w:r w:rsidR="00FB3363" w:rsidRPr="00DC2C7E">
        <w:t>asignación</w:t>
      </w:r>
      <w:r w:rsidRPr="00DC2C7E">
        <w:t xml:space="preserve"> de un proyecto a un usuario de Soporte</w:t>
      </w:r>
    </w:p>
    <w:p w14:paraId="5FB4F194" w14:textId="56D2D2BE" w:rsidR="00DC2C7E" w:rsidRDefault="00DC2C7E" w:rsidP="00DC2C7E">
      <w:pPr>
        <w:rPr>
          <w:sz w:val="24"/>
          <w:szCs w:val="24"/>
        </w:rPr>
      </w:pPr>
      <w:r w:rsidRPr="00DC2C7E">
        <w:rPr>
          <w:sz w:val="24"/>
          <w:szCs w:val="24"/>
        </w:rPr>
        <w:t xml:space="preserve">Para editar la </w:t>
      </w:r>
      <w:r w:rsidR="00FB3363" w:rsidRPr="00DC2C7E">
        <w:rPr>
          <w:sz w:val="24"/>
          <w:szCs w:val="24"/>
        </w:rPr>
        <w:t>asignación</w:t>
      </w:r>
      <w:r w:rsidRPr="00DC2C7E">
        <w:rPr>
          <w:sz w:val="24"/>
          <w:szCs w:val="24"/>
        </w:rPr>
        <w:t xml:space="preserve"> de un proyecto a un usuario, debe de dirigirse en el menú izquierdo al apartado </w:t>
      </w:r>
      <w:r w:rsidRPr="00C100A6">
        <w:rPr>
          <w:b/>
          <w:bCs/>
          <w:sz w:val="24"/>
          <w:szCs w:val="24"/>
        </w:rPr>
        <w:t>usuarios</w:t>
      </w:r>
      <w:r w:rsidRPr="00DC2C7E">
        <w:rPr>
          <w:sz w:val="24"/>
          <w:szCs w:val="24"/>
        </w:rPr>
        <w:t>.</w:t>
      </w:r>
    </w:p>
    <w:p w14:paraId="448A7C2D" w14:textId="109FF0FA" w:rsidR="00C100A6" w:rsidRDefault="00C100A6" w:rsidP="00C100A6">
      <w:pPr>
        <w:ind w:left="-1134"/>
        <w:rPr>
          <w:sz w:val="24"/>
          <w:szCs w:val="24"/>
        </w:rPr>
      </w:pPr>
      <w:r w:rsidRPr="00C100A6">
        <w:rPr>
          <w:sz w:val="24"/>
          <w:szCs w:val="24"/>
        </w:rPr>
        <mc:AlternateContent>
          <mc:Choice Requires="wps">
            <w:drawing>
              <wp:anchor distT="0" distB="0" distL="114300" distR="114300" simplePos="0" relativeHeight="251707392" behindDoc="0" locked="0" layoutInCell="1" allowOverlap="1" wp14:anchorId="3FF02744" wp14:editId="092CA805">
                <wp:simplePos x="0" y="0"/>
                <wp:positionH relativeFrom="column">
                  <wp:posOffset>-659765</wp:posOffset>
                </wp:positionH>
                <wp:positionV relativeFrom="paragraph">
                  <wp:posOffset>1409700</wp:posOffset>
                </wp:positionV>
                <wp:extent cx="956310" cy="244475"/>
                <wp:effectExtent l="19050" t="19050" r="15240" b="22225"/>
                <wp:wrapNone/>
                <wp:docPr id="132" name="Rectángulo 132"/>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6035E2" id="Rectángulo 132" o:spid="_x0000_s1026" style="position:absolute;margin-left:-51.95pt;margin-top:111pt;width:75.3pt;height:19.2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" filled="f" strokecolor="#c0504d [3205]" strokeweight="3pt">
                <v:stroke joinstyle="round"/>
              </v:rect>
            </w:pict>
          </mc:Fallback>
        </mc:AlternateContent>
      </w:r>
      <w:r w:rsidRPr="00C100A6">
        <w:rPr>
          <w:sz w:val="24"/>
          <w:szCs w:val="24"/>
        </w:rPr>
        <mc:AlternateContent>
          <mc:Choice Requires="wps">
            <w:drawing>
              <wp:anchor distT="0" distB="0" distL="114300" distR="114300" simplePos="0" relativeHeight="251706368" behindDoc="0" locked="0" layoutInCell="1" allowOverlap="1" wp14:anchorId="3623E9E1" wp14:editId="11439095">
                <wp:simplePos x="0" y="0"/>
                <wp:positionH relativeFrom="column">
                  <wp:posOffset>342811</wp:posOffset>
                </wp:positionH>
                <wp:positionV relativeFrom="paragraph">
                  <wp:posOffset>1418708</wp:posOffset>
                </wp:positionV>
                <wp:extent cx="754380" cy="201295"/>
                <wp:effectExtent l="0" t="0" r="26670" b="27305"/>
                <wp:wrapNone/>
                <wp:docPr id="131" name="Flecha: hacia la izquierda 131"/>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4D2426" id="Flecha: hacia la izquierda 131" o:spid="_x0000_s1026" type="#_x0000_t66" style="position:absolute;margin-left:27pt;margin-top:111.7pt;width:59.4pt;height:15.8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" adj="2882" fillcolor="#4f81bd [3204]" strokecolor="#243f60 [1604]" strokeweight="2pt"/>
            </w:pict>
          </mc:Fallback>
        </mc:AlternateContent>
      </w:r>
      <w:r w:rsidRPr="000E2C8F">
        <w:rPr>
          <w:sz w:val="24"/>
          <w:szCs w:val="24"/>
        </w:rPr>
        <w:drawing>
          <wp:inline distT="0" distB="0" distL="0" distR="0" wp14:anchorId="265901FC" wp14:editId="1042704A">
            <wp:extent cx="6783572" cy="2954874"/>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92205" cy="2958634"/>
                    </a:xfrm>
                    <a:prstGeom prst="rect">
                      <a:avLst/>
                    </a:prstGeom>
                  </pic:spPr>
                </pic:pic>
              </a:graphicData>
            </a:graphic>
          </wp:inline>
        </w:drawing>
      </w:r>
    </w:p>
    <w:p w14:paraId="6B0402E0" w14:textId="77777777" w:rsidR="00C100A6" w:rsidRPr="00DC2C7E" w:rsidRDefault="00C100A6" w:rsidP="00DC2C7E">
      <w:pPr>
        <w:rPr>
          <w:sz w:val="24"/>
          <w:szCs w:val="24"/>
        </w:rPr>
      </w:pPr>
    </w:p>
    <w:p w14:paraId="3652B40C" w14:textId="0148C218" w:rsid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editar la </w:t>
      </w:r>
      <w:r w:rsidR="00FB3363" w:rsidRPr="00DC2C7E">
        <w:rPr>
          <w:sz w:val="24"/>
          <w:szCs w:val="24"/>
        </w:rPr>
        <w:t>asignación</w:t>
      </w:r>
      <w:r w:rsidRPr="00DC2C7E">
        <w:rPr>
          <w:sz w:val="24"/>
          <w:szCs w:val="24"/>
        </w:rPr>
        <w:t xml:space="preserve"> de un proyecto y en la columna opciones pinche en el botón de </w:t>
      </w:r>
      <w:r w:rsidRPr="00C100A6">
        <w:rPr>
          <w:b/>
          <w:bCs/>
          <w:sz w:val="24"/>
          <w:szCs w:val="24"/>
        </w:rPr>
        <w:t>Editar usuario</w:t>
      </w:r>
      <w:r w:rsidRPr="00DC2C7E">
        <w:rPr>
          <w:sz w:val="24"/>
          <w:szCs w:val="24"/>
        </w:rPr>
        <w:t>.</w:t>
      </w:r>
      <w:r w:rsidR="00C100A6" w:rsidRPr="00C100A6">
        <w:rPr>
          <w:sz w:val="24"/>
          <w:szCs w:val="24"/>
        </w:rPr>
        <w:t xml:space="preserve"> </w:t>
      </w:r>
    </w:p>
    <w:p w14:paraId="5CD76E3C" w14:textId="66CA4E3D" w:rsidR="00C100A6" w:rsidRDefault="00C100A6" w:rsidP="00C100A6">
      <w:pPr>
        <w:ind w:left="-1134"/>
        <w:rPr>
          <w:sz w:val="24"/>
          <w:szCs w:val="24"/>
        </w:rPr>
      </w:pPr>
      <w:r w:rsidRPr="00C100A6">
        <w:rPr>
          <w:sz w:val="24"/>
          <w:szCs w:val="24"/>
        </w:rPr>
        <mc:AlternateContent>
          <mc:Choice Requires="wps">
            <w:drawing>
              <wp:anchor distT="0" distB="0" distL="114300" distR="114300" simplePos="0" relativeHeight="251709440" behindDoc="0" locked="0" layoutInCell="1" allowOverlap="1" wp14:anchorId="39AE97B7" wp14:editId="47119F7E">
                <wp:simplePos x="0" y="0"/>
                <wp:positionH relativeFrom="column">
                  <wp:posOffset>5311140</wp:posOffset>
                </wp:positionH>
                <wp:positionV relativeFrom="paragraph">
                  <wp:posOffset>1578610</wp:posOffset>
                </wp:positionV>
                <wp:extent cx="257175" cy="225425"/>
                <wp:effectExtent l="19050" t="19050" r="28575" b="22225"/>
                <wp:wrapNone/>
                <wp:docPr id="134" name="Rectángulo 134"/>
                <wp:cNvGraphicFramePr/>
                <a:graphic xmlns:a="http://schemas.openxmlformats.org/drawingml/2006/main">
                  <a:graphicData uri="http://schemas.microsoft.com/office/word/2010/wordprocessingShape">
                    <wps:wsp>
                      <wps:cNvSpPr/>
                      <wps:spPr>
                        <a:xfrm>
                          <a:off x="0" y="0"/>
                          <a:ext cx="257175" cy="22542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30486" id="Rectángulo 134" o:spid="_x0000_s1026" style="position:absolute;margin-left:418.2pt;margin-top:124.3pt;width:20.25pt;height:1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" filled="f" strokecolor="#c0504d [3205]" strokeweight="3pt">
                <v:stroke joinstyle="round"/>
              </v:rect>
            </w:pict>
          </mc:Fallback>
        </mc:AlternateContent>
      </w:r>
      <w:r w:rsidRPr="00C100A6">
        <w:rPr>
          <w:sz w:val="24"/>
          <w:szCs w:val="24"/>
        </w:rPr>
        <mc:AlternateContent>
          <mc:Choice Requires="wps">
            <w:drawing>
              <wp:anchor distT="0" distB="0" distL="114300" distR="114300" simplePos="0" relativeHeight="251710464" behindDoc="0" locked="0" layoutInCell="1" allowOverlap="1" wp14:anchorId="481361F9" wp14:editId="3F3A9FCF">
                <wp:simplePos x="0" y="0"/>
                <wp:positionH relativeFrom="rightMargin">
                  <wp:posOffset>-743297</wp:posOffset>
                </wp:positionH>
                <wp:positionV relativeFrom="paragraph">
                  <wp:posOffset>1062185</wp:posOffset>
                </wp:positionV>
                <wp:extent cx="754380" cy="201295"/>
                <wp:effectExtent l="181292" t="0" r="188913" b="0"/>
                <wp:wrapNone/>
                <wp:docPr id="135" name="Flecha: hacia la izquierda 135"/>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B40073" id="Flecha: hacia la izquierda 135" o:spid="_x0000_s1026" type="#_x0000_t66" style="position:absolute;margin-left:-58.55pt;margin-top:83.65pt;width:59.4pt;height:15.85pt;rotation:-8614556fd;z-index:251710464;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" adj="2882" fillcolor="#4f81bd [3204]" strokecolor="#243f60 [1604]" strokeweight="2pt">
                <w10:wrap anchorx="margin"/>
              </v:shape>
            </w:pict>
          </mc:Fallback>
        </mc:AlternateContent>
      </w:r>
      <w:r w:rsidRPr="000E2C8F">
        <w:rPr>
          <w:sz w:val="24"/>
          <w:szCs w:val="24"/>
        </w:rPr>
        <w:drawing>
          <wp:inline distT="0" distB="0" distL="0" distR="0" wp14:anchorId="3B74679E" wp14:editId="35E89311">
            <wp:extent cx="6804837" cy="196480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855"/>
                    <a:stretch/>
                  </pic:blipFill>
                  <pic:spPr bwMode="auto">
                    <a:xfrm>
                      <a:off x="0" y="0"/>
                      <a:ext cx="6817417" cy="1968432"/>
                    </a:xfrm>
                    <a:prstGeom prst="rect">
                      <a:avLst/>
                    </a:prstGeom>
                    <a:ln>
                      <a:noFill/>
                    </a:ln>
                    <a:extLst>
                      <a:ext uri="{53640926-AAD7-44D8-BBD7-CCE9431645EC}">
                        <a14:shadowObscured xmlns:a14="http://schemas.microsoft.com/office/drawing/2010/main"/>
                      </a:ext>
                    </a:extLst>
                  </pic:spPr>
                </pic:pic>
              </a:graphicData>
            </a:graphic>
          </wp:inline>
        </w:drawing>
      </w:r>
    </w:p>
    <w:p w14:paraId="355C40BD" w14:textId="0A206FB5" w:rsidR="00C100A6" w:rsidRDefault="00C100A6" w:rsidP="00DC2C7E">
      <w:pPr>
        <w:rPr>
          <w:sz w:val="24"/>
          <w:szCs w:val="24"/>
        </w:rPr>
      </w:pPr>
    </w:p>
    <w:p w14:paraId="196A1872" w14:textId="3EA475F9" w:rsidR="00C100A6" w:rsidRDefault="00C100A6" w:rsidP="00DC2C7E">
      <w:pPr>
        <w:rPr>
          <w:sz w:val="24"/>
          <w:szCs w:val="24"/>
        </w:rPr>
      </w:pPr>
    </w:p>
    <w:p w14:paraId="464E96D7" w14:textId="4FFD9796" w:rsidR="00C100A6" w:rsidRDefault="00C100A6" w:rsidP="00DC2C7E">
      <w:pPr>
        <w:rPr>
          <w:sz w:val="24"/>
          <w:szCs w:val="24"/>
        </w:rPr>
      </w:pPr>
    </w:p>
    <w:p w14:paraId="4EAD3B65" w14:textId="66CC6CBA" w:rsidR="00C100A6" w:rsidRDefault="00C100A6" w:rsidP="00DC2C7E">
      <w:pPr>
        <w:rPr>
          <w:sz w:val="24"/>
          <w:szCs w:val="24"/>
        </w:rPr>
      </w:pPr>
    </w:p>
    <w:p w14:paraId="4B741002" w14:textId="77777777" w:rsidR="00C100A6" w:rsidRPr="00DC2C7E" w:rsidRDefault="00C100A6" w:rsidP="00DC2C7E">
      <w:pPr>
        <w:rPr>
          <w:sz w:val="24"/>
          <w:szCs w:val="24"/>
        </w:rPr>
      </w:pPr>
    </w:p>
    <w:p w14:paraId="1CA1E66D" w14:textId="5F52F7CF" w:rsidR="00DC2C7E" w:rsidRDefault="00DC2C7E" w:rsidP="00DC2C7E">
      <w:pPr>
        <w:rPr>
          <w:sz w:val="24"/>
          <w:szCs w:val="24"/>
        </w:rPr>
      </w:pPr>
      <w:r w:rsidRPr="00DC2C7E">
        <w:rPr>
          <w:sz w:val="24"/>
          <w:szCs w:val="24"/>
        </w:rPr>
        <w:lastRenderedPageBreak/>
        <w:t xml:space="preserve">Se le redirigirá a una ventana en la cual en la parte inferior aparecerá una tabla con todos los proyectos a los que pertenece el usuario seleccionado, en la tabla debe de buscar la relación que quiere editar y pinchar en el botón de </w:t>
      </w:r>
      <w:r w:rsidRPr="00C100A6">
        <w:rPr>
          <w:b/>
          <w:bCs/>
          <w:sz w:val="24"/>
          <w:szCs w:val="24"/>
        </w:rPr>
        <w:t>Editar</w:t>
      </w:r>
      <w:r w:rsidR="00C100A6">
        <w:rPr>
          <w:sz w:val="24"/>
          <w:szCs w:val="24"/>
        </w:rPr>
        <w:t>.</w:t>
      </w:r>
      <w:r w:rsidR="00937B04" w:rsidRPr="00937B04">
        <w:rPr>
          <w:sz w:val="24"/>
          <w:szCs w:val="24"/>
        </w:rPr>
        <w:t xml:space="preserve"> </w:t>
      </w:r>
    </w:p>
    <w:p w14:paraId="3C1C0B00" w14:textId="42245F6A" w:rsidR="00C100A6" w:rsidRDefault="00937B04" w:rsidP="00C100A6">
      <w:pPr>
        <w:ind w:left="-1134"/>
        <w:rPr>
          <w:sz w:val="24"/>
          <w:szCs w:val="24"/>
        </w:rPr>
      </w:pPr>
      <w:r w:rsidRPr="00937B04">
        <w:rPr>
          <w:sz w:val="24"/>
          <w:szCs w:val="24"/>
        </w:rPr>
        <mc:AlternateContent>
          <mc:Choice Requires="wps">
            <w:drawing>
              <wp:anchor distT="0" distB="0" distL="114300" distR="114300" simplePos="0" relativeHeight="251712512" behindDoc="0" locked="0" layoutInCell="1" allowOverlap="1" wp14:anchorId="697F7E70" wp14:editId="16866C06">
                <wp:simplePos x="0" y="0"/>
                <wp:positionH relativeFrom="column">
                  <wp:posOffset>4959350</wp:posOffset>
                </wp:positionH>
                <wp:positionV relativeFrom="paragraph">
                  <wp:posOffset>1480185</wp:posOffset>
                </wp:positionV>
                <wp:extent cx="257175" cy="225425"/>
                <wp:effectExtent l="19050" t="19050" r="28575" b="22225"/>
                <wp:wrapNone/>
                <wp:docPr id="138" name="Rectángulo 138"/>
                <wp:cNvGraphicFramePr/>
                <a:graphic xmlns:a="http://schemas.openxmlformats.org/drawingml/2006/main">
                  <a:graphicData uri="http://schemas.microsoft.com/office/word/2010/wordprocessingShape">
                    <wps:wsp>
                      <wps:cNvSpPr/>
                      <wps:spPr>
                        <a:xfrm>
                          <a:off x="0" y="0"/>
                          <a:ext cx="257175" cy="22542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42E64" id="Rectángulo 138" o:spid="_x0000_s1026" style="position:absolute;margin-left:390.5pt;margin-top:116.55pt;width:20.25pt;height:17.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" filled="f" strokecolor="#c0504d [3205]" strokeweight="3pt">
                <v:stroke joinstyle="round"/>
              </v:rect>
            </w:pict>
          </mc:Fallback>
        </mc:AlternateContent>
      </w:r>
      <w:r w:rsidRPr="00937B04">
        <w:rPr>
          <w:sz w:val="24"/>
          <w:szCs w:val="24"/>
        </w:rPr>
        <mc:AlternateContent>
          <mc:Choice Requires="wps">
            <w:drawing>
              <wp:anchor distT="0" distB="0" distL="114300" distR="114300" simplePos="0" relativeHeight="251713536" behindDoc="0" locked="0" layoutInCell="1" allowOverlap="1" wp14:anchorId="57D09280" wp14:editId="7621F545">
                <wp:simplePos x="0" y="0"/>
                <wp:positionH relativeFrom="rightMargin">
                  <wp:posOffset>-1094171</wp:posOffset>
                </wp:positionH>
                <wp:positionV relativeFrom="paragraph">
                  <wp:posOffset>944591</wp:posOffset>
                </wp:positionV>
                <wp:extent cx="754380" cy="201295"/>
                <wp:effectExtent l="181292" t="0" r="188913" b="0"/>
                <wp:wrapNone/>
                <wp:docPr id="139" name="Flecha: hacia la izquierda 139"/>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3659310" id="Flecha: hacia la izquierda 139" o:spid="_x0000_s1026" type="#_x0000_t66" style="position:absolute;margin-left:-86.15pt;margin-top:74.4pt;width:59.4pt;height:15.85pt;rotation:-8614556fd;z-index:251713536;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" adj="2882" fillcolor="#4f81bd [3204]" strokecolor="#243f60 [1604]" strokeweight="2pt">
                <w10:wrap anchorx="margin"/>
              </v:shape>
            </w:pict>
          </mc:Fallback>
        </mc:AlternateContent>
      </w:r>
      <w:r w:rsidR="00C100A6" w:rsidRPr="00C100A6">
        <w:rPr>
          <w:sz w:val="24"/>
          <w:szCs w:val="24"/>
        </w:rPr>
        <w:drawing>
          <wp:inline distT="0" distB="0" distL="0" distR="0" wp14:anchorId="778D8BEF" wp14:editId="052956E0">
            <wp:extent cx="6741042" cy="2411874"/>
            <wp:effectExtent l="0" t="0" r="3175" b="762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53250" cy="2416242"/>
                    </a:xfrm>
                    <a:prstGeom prst="rect">
                      <a:avLst/>
                    </a:prstGeom>
                  </pic:spPr>
                </pic:pic>
              </a:graphicData>
            </a:graphic>
          </wp:inline>
        </w:drawing>
      </w:r>
    </w:p>
    <w:p w14:paraId="6F6B81B8" w14:textId="77777777" w:rsidR="00C100A6" w:rsidRPr="00DC2C7E" w:rsidRDefault="00C100A6" w:rsidP="00DC2C7E">
      <w:pPr>
        <w:rPr>
          <w:sz w:val="24"/>
          <w:szCs w:val="24"/>
        </w:rPr>
      </w:pPr>
    </w:p>
    <w:p w14:paraId="647DD04A" w14:textId="1DF689BF" w:rsidR="00DC2C7E" w:rsidRDefault="00DC2C7E" w:rsidP="00DC2C7E">
      <w:pPr>
        <w:rPr>
          <w:sz w:val="24"/>
          <w:szCs w:val="24"/>
        </w:rPr>
      </w:pPr>
      <w:r w:rsidRPr="00DC2C7E">
        <w:rPr>
          <w:sz w:val="24"/>
          <w:szCs w:val="24"/>
        </w:rPr>
        <w:t xml:space="preserve">Se le abrirá un modal en el cual </w:t>
      </w:r>
      <w:r w:rsidR="00FB3363" w:rsidRPr="00DC2C7E">
        <w:rPr>
          <w:sz w:val="24"/>
          <w:szCs w:val="24"/>
        </w:rPr>
        <w:t>indicará</w:t>
      </w:r>
      <w:r w:rsidRPr="00DC2C7E">
        <w:rPr>
          <w:sz w:val="24"/>
          <w:szCs w:val="24"/>
        </w:rPr>
        <w:t xml:space="preserve"> el nuevo nivel que tendrá el usuario asignado en el proyecto.</w:t>
      </w:r>
    </w:p>
    <w:p w14:paraId="4352EC83" w14:textId="62EFCE70" w:rsidR="00C100A6" w:rsidRPr="00DC2C7E" w:rsidRDefault="00B8377D" w:rsidP="00937B04">
      <w:pPr>
        <w:ind w:left="-1134"/>
        <w:rPr>
          <w:sz w:val="24"/>
          <w:szCs w:val="24"/>
        </w:rPr>
      </w:pPr>
      <w:r w:rsidRPr="00B8377D">
        <w:rPr>
          <w:sz w:val="24"/>
          <w:szCs w:val="24"/>
        </w:rPr>
        <w:drawing>
          <wp:inline distT="0" distB="0" distL="0" distR="0" wp14:anchorId="24CF9932" wp14:editId="0B6BEC44">
            <wp:extent cx="6782798" cy="2732567"/>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01148" cy="2739959"/>
                    </a:xfrm>
                    <a:prstGeom prst="rect">
                      <a:avLst/>
                    </a:prstGeom>
                  </pic:spPr>
                </pic:pic>
              </a:graphicData>
            </a:graphic>
          </wp:inline>
        </w:drawing>
      </w:r>
    </w:p>
    <w:p w14:paraId="4B33E63C" w14:textId="1B6B6A02" w:rsidR="00DC2C7E" w:rsidRDefault="00DC2C7E" w:rsidP="00937B04">
      <w:pPr>
        <w:pStyle w:val="Citadestacada"/>
      </w:pPr>
      <w:r w:rsidRPr="00DC2C7E">
        <w:t>Tenga en cuenta que esta acción solo puede realizarse sobre usuarios de soporte con proyectos asignados.</w:t>
      </w:r>
    </w:p>
    <w:p w14:paraId="0AA7D6BA" w14:textId="63E564E6" w:rsidR="00937B04" w:rsidRPr="00937B04" w:rsidRDefault="00937B04" w:rsidP="00937B04">
      <w:r>
        <w:br w:type="page"/>
      </w:r>
    </w:p>
    <w:p w14:paraId="21147320" w14:textId="7AB66ED2" w:rsidR="00DC2C7E" w:rsidRPr="00DC2C7E" w:rsidRDefault="00DC2C7E" w:rsidP="00DC2C7E">
      <w:pPr>
        <w:pStyle w:val="Ttulo2"/>
      </w:pPr>
      <w:r w:rsidRPr="00DC2C7E">
        <w:lastRenderedPageBreak/>
        <w:t xml:space="preserve">Eliminar la </w:t>
      </w:r>
      <w:r w:rsidR="00FB3363" w:rsidRPr="00DC2C7E">
        <w:t>asignación</w:t>
      </w:r>
      <w:r w:rsidRPr="00DC2C7E">
        <w:t xml:space="preserve"> de un proyecto a un usuario de Soporte</w:t>
      </w:r>
    </w:p>
    <w:p w14:paraId="6B01252C" w14:textId="24192E80" w:rsidR="00DC2C7E" w:rsidRDefault="00DC2C7E" w:rsidP="00DC2C7E">
      <w:pPr>
        <w:rPr>
          <w:sz w:val="24"/>
          <w:szCs w:val="24"/>
        </w:rPr>
      </w:pPr>
      <w:r w:rsidRPr="00DC2C7E">
        <w:rPr>
          <w:sz w:val="24"/>
          <w:szCs w:val="24"/>
        </w:rPr>
        <w:t xml:space="preserve">Para eliminar la </w:t>
      </w:r>
      <w:r w:rsidR="00FB3363" w:rsidRPr="00DC2C7E">
        <w:rPr>
          <w:sz w:val="24"/>
          <w:szCs w:val="24"/>
        </w:rPr>
        <w:t>asignación</w:t>
      </w:r>
      <w:r w:rsidRPr="00DC2C7E">
        <w:rPr>
          <w:sz w:val="24"/>
          <w:szCs w:val="24"/>
        </w:rPr>
        <w:t xml:space="preserve"> de un proyecto a un usuario, debe de dirigirse en el menú izquierdo al apartado de </w:t>
      </w:r>
      <w:r w:rsidRPr="00701839">
        <w:rPr>
          <w:b/>
          <w:bCs/>
          <w:sz w:val="24"/>
          <w:szCs w:val="24"/>
        </w:rPr>
        <w:t>usuarios</w:t>
      </w:r>
      <w:r w:rsidRPr="00DC2C7E">
        <w:rPr>
          <w:sz w:val="24"/>
          <w:szCs w:val="24"/>
        </w:rPr>
        <w:t>.</w:t>
      </w:r>
    </w:p>
    <w:p w14:paraId="5EAA7692" w14:textId="6DC87DE9" w:rsidR="00701839" w:rsidRDefault="00701839" w:rsidP="00701839">
      <w:pPr>
        <w:ind w:left="-1134"/>
        <w:rPr>
          <w:sz w:val="24"/>
          <w:szCs w:val="24"/>
        </w:rPr>
      </w:pPr>
      <w:r w:rsidRPr="00701839">
        <w:rPr>
          <w:sz w:val="24"/>
          <w:szCs w:val="24"/>
        </w:rPr>
        <mc:AlternateContent>
          <mc:Choice Requires="wps">
            <w:drawing>
              <wp:anchor distT="0" distB="0" distL="114300" distR="114300" simplePos="0" relativeHeight="251716608" behindDoc="0" locked="0" layoutInCell="1" allowOverlap="1" wp14:anchorId="77D4D66D" wp14:editId="6A8EAE93">
                <wp:simplePos x="0" y="0"/>
                <wp:positionH relativeFrom="column">
                  <wp:posOffset>-654685</wp:posOffset>
                </wp:positionH>
                <wp:positionV relativeFrom="paragraph">
                  <wp:posOffset>1442085</wp:posOffset>
                </wp:positionV>
                <wp:extent cx="956310" cy="244475"/>
                <wp:effectExtent l="19050" t="19050" r="15240" b="22225"/>
                <wp:wrapNone/>
                <wp:docPr id="145" name="Rectángulo 145"/>
                <wp:cNvGraphicFramePr/>
                <a:graphic xmlns:a="http://schemas.openxmlformats.org/drawingml/2006/main">
                  <a:graphicData uri="http://schemas.microsoft.com/office/word/2010/wordprocessingShape">
                    <wps:wsp>
                      <wps:cNvSpPr/>
                      <wps:spPr>
                        <a:xfrm>
                          <a:off x="0" y="0"/>
                          <a:ext cx="956310" cy="24447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29C6F" id="Rectángulo 145" o:spid="_x0000_s1026" style="position:absolute;margin-left:-51.55pt;margin-top:113.55pt;width:75.3pt;height:19.2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" filled="f" strokecolor="#c0504d [3205]" strokeweight="3pt">
                <v:stroke joinstyle="round"/>
              </v:rect>
            </w:pict>
          </mc:Fallback>
        </mc:AlternateContent>
      </w:r>
      <w:r w:rsidRPr="00701839">
        <w:rPr>
          <w:sz w:val="24"/>
          <w:szCs w:val="24"/>
        </w:rPr>
        <mc:AlternateContent>
          <mc:Choice Requires="wps">
            <w:drawing>
              <wp:anchor distT="0" distB="0" distL="114300" distR="114300" simplePos="0" relativeHeight="251715584" behindDoc="0" locked="0" layoutInCell="1" allowOverlap="1" wp14:anchorId="1F5D30F1" wp14:editId="668C8C68">
                <wp:simplePos x="0" y="0"/>
                <wp:positionH relativeFrom="column">
                  <wp:posOffset>347006</wp:posOffset>
                </wp:positionH>
                <wp:positionV relativeFrom="paragraph">
                  <wp:posOffset>1450473</wp:posOffset>
                </wp:positionV>
                <wp:extent cx="754380" cy="201295"/>
                <wp:effectExtent l="0" t="0" r="26670" b="27305"/>
                <wp:wrapNone/>
                <wp:docPr id="144" name="Flecha: hacia la izquierda 144"/>
                <wp:cNvGraphicFramePr/>
                <a:graphic xmlns:a="http://schemas.openxmlformats.org/drawingml/2006/main">
                  <a:graphicData uri="http://schemas.microsoft.com/office/word/2010/wordprocessingShape">
                    <wps:wsp>
                      <wps:cNvSpPr/>
                      <wps:spPr>
                        <a:xfrm>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74BEFA8" id="Flecha: hacia la izquierda 144" o:spid="_x0000_s1026" type="#_x0000_t66" style="position:absolute;margin-left:27.3pt;margin-top:114.2pt;width:59.4pt;height:15.8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" adj="2882" fillcolor="#4f81bd [3204]" strokecolor="#243f60 [1604]" strokeweight="2pt"/>
            </w:pict>
          </mc:Fallback>
        </mc:AlternateContent>
      </w:r>
      <w:r w:rsidRPr="000E2C8F">
        <w:rPr>
          <w:sz w:val="24"/>
          <w:szCs w:val="24"/>
        </w:rPr>
        <w:drawing>
          <wp:inline distT="0" distB="0" distL="0" distR="0" wp14:anchorId="5CC4A0E3" wp14:editId="5FE30A90">
            <wp:extent cx="6879265" cy="2996557"/>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89414" cy="3000978"/>
                    </a:xfrm>
                    <a:prstGeom prst="rect">
                      <a:avLst/>
                    </a:prstGeom>
                  </pic:spPr>
                </pic:pic>
              </a:graphicData>
            </a:graphic>
          </wp:inline>
        </w:drawing>
      </w:r>
    </w:p>
    <w:p w14:paraId="42B95797" w14:textId="77777777" w:rsidR="00701839" w:rsidRPr="00DC2C7E" w:rsidRDefault="00701839" w:rsidP="00DC2C7E">
      <w:pPr>
        <w:rPr>
          <w:sz w:val="24"/>
          <w:szCs w:val="24"/>
        </w:rPr>
      </w:pPr>
    </w:p>
    <w:p w14:paraId="4DD74C31" w14:textId="03D27076" w:rsid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usuario que quiere eliminar la </w:t>
      </w:r>
      <w:r w:rsidR="00FB3363" w:rsidRPr="00DC2C7E">
        <w:rPr>
          <w:sz w:val="24"/>
          <w:szCs w:val="24"/>
        </w:rPr>
        <w:t>asignación</w:t>
      </w:r>
      <w:r w:rsidRPr="00DC2C7E">
        <w:rPr>
          <w:sz w:val="24"/>
          <w:szCs w:val="24"/>
        </w:rPr>
        <w:t xml:space="preserve"> de un proyecto y en la columna opciones pinche en el botón de </w:t>
      </w:r>
      <w:r w:rsidRPr="00EE3EBC">
        <w:rPr>
          <w:b/>
          <w:bCs/>
          <w:sz w:val="24"/>
          <w:szCs w:val="24"/>
        </w:rPr>
        <w:t>Editar usuario</w:t>
      </w:r>
      <w:r w:rsidRPr="00DC2C7E">
        <w:rPr>
          <w:sz w:val="24"/>
          <w:szCs w:val="24"/>
        </w:rPr>
        <w:t>.</w:t>
      </w:r>
    </w:p>
    <w:p w14:paraId="7B6FDFF8" w14:textId="089F639D" w:rsidR="00701839" w:rsidRDefault="00EE3EBC" w:rsidP="00EE3EBC">
      <w:pPr>
        <w:ind w:left="-1134"/>
        <w:rPr>
          <w:sz w:val="24"/>
          <w:szCs w:val="24"/>
        </w:rPr>
      </w:pPr>
      <w:r w:rsidRPr="00EE3EBC">
        <w:rPr>
          <w:sz w:val="24"/>
          <w:szCs w:val="24"/>
        </w:rPr>
        <mc:AlternateContent>
          <mc:Choice Requires="wps">
            <w:drawing>
              <wp:anchor distT="0" distB="0" distL="114300" distR="114300" simplePos="0" relativeHeight="251718656" behindDoc="0" locked="0" layoutInCell="1" allowOverlap="1" wp14:anchorId="54E3FBB5" wp14:editId="132E7FA3">
                <wp:simplePos x="0" y="0"/>
                <wp:positionH relativeFrom="column">
                  <wp:posOffset>5335270</wp:posOffset>
                </wp:positionH>
                <wp:positionV relativeFrom="paragraph">
                  <wp:posOffset>1597025</wp:posOffset>
                </wp:positionV>
                <wp:extent cx="257175" cy="225425"/>
                <wp:effectExtent l="19050" t="19050" r="28575" b="22225"/>
                <wp:wrapNone/>
                <wp:docPr id="147" name="Rectángulo 147"/>
                <wp:cNvGraphicFramePr/>
                <a:graphic xmlns:a="http://schemas.openxmlformats.org/drawingml/2006/main">
                  <a:graphicData uri="http://schemas.microsoft.com/office/word/2010/wordprocessingShape">
                    <wps:wsp>
                      <wps:cNvSpPr/>
                      <wps:spPr>
                        <a:xfrm>
                          <a:off x="0" y="0"/>
                          <a:ext cx="257175" cy="22542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5967E" id="Rectángulo 147" o:spid="_x0000_s1026" style="position:absolute;margin-left:420.1pt;margin-top:125.75pt;width:20.25pt;height:17.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" filled="f" strokecolor="#c0504d [3205]" strokeweight="3pt">
                <v:stroke joinstyle="round"/>
              </v:rect>
            </w:pict>
          </mc:Fallback>
        </mc:AlternateContent>
      </w:r>
      <w:r w:rsidRPr="00EE3EBC">
        <w:rPr>
          <w:sz w:val="24"/>
          <w:szCs w:val="24"/>
        </w:rPr>
        <mc:AlternateContent>
          <mc:Choice Requires="wps">
            <w:drawing>
              <wp:anchor distT="0" distB="0" distL="114300" distR="114300" simplePos="0" relativeHeight="251719680" behindDoc="0" locked="0" layoutInCell="1" allowOverlap="1" wp14:anchorId="2763790F" wp14:editId="1DA662F1">
                <wp:simplePos x="0" y="0"/>
                <wp:positionH relativeFrom="rightMargin">
                  <wp:posOffset>-717838</wp:posOffset>
                </wp:positionH>
                <wp:positionV relativeFrom="paragraph">
                  <wp:posOffset>1062303</wp:posOffset>
                </wp:positionV>
                <wp:extent cx="754380" cy="201295"/>
                <wp:effectExtent l="181292" t="0" r="188913" b="0"/>
                <wp:wrapNone/>
                <wp:docPr id="148" name="Flecha: hacia la izquierda 148"/>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CD2B9E" id="Flecha: hacia la izquierda 148" o:spid="_x0000_s1026" type="#_x0000_t66" style="position:absolute;margin-left:-56.5pt;margin-top:83.65pt;width:59.4pt;height:15.85pt;rotation:-8614556fd;z-index:25171968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" adj="2882" fillcolor="#4f81bd [3204]" strokecolor="#243f60 [1604]" strokeweight="2pt">
                <w10:wrap anchorx="margin"/>
              </v:shape>
            </w:pict>
          </mc:Fallback>
        </mc:AlternateContent>
      </w:r>
      <w:r w:rsidRPr="000E2C8F">
        <w:rPr>
          <w:sz w:val="24"/>
          <w:szCs w:val="24"/>
        </w:rPr>
        <w:drawing>
          <wp:inline distT="0" distB="0" distL="0" distR="0" wp14:anchorId="71D1EA65" wp14:editId="74B64060">
            <wp:extent cx="6858000" cy="1980090"/>
            <wp:effectExtent l="0" t="0" r="0" b="127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855"/>
                    <a:stretch/>
                  </pic:blipFill>
                  <pic:spPr bwMode="auto">
                    <a:xfrm>
                      <a:off x="0" y="0"/>
                      <a:ext cx="6879146" cy="1986195"/>
                    </a:xfrm>
                    <a:prstGeom prst="rect">
                      <a:avLst/>
                    </a:prstGeom>
                    <a:ln>
                      <a:noFill/>
                    </a:ln>
                    <a:extLst>
                      <a:ext uri="{53640926-AAD7-44D8-BBD7-CCE9431645EC}">
                        <a14:shadowObscured xmlns:a14="http://schemas.microsoft.com/office/drawing/2010/main"/>
                      </a:ext>
                    </a:extLst>
                  </pic:spPr>
                </pic:pic>
              </a:graphicData>
            </a:graphic>
          </wp:inline>
        </w:drawing>
      </w:r>
    </w:p>
    <w:p w14:paraId="316356D4" w14:textId="79E339A6" w:rsidR="00701839" w:rsidRDefault="00701839" w:rsidP="00DC2C7E">
      <w:pPr>
        <w:rPr>
          <w:sz w:val="24"/>
          <w:szCs w:val="24"/>
        </w:rPr>
      </w:pPr>
    </w:p>
    <w:p w14:paraId="1D27804E" w14:textId="283E9668" w:rsidR="00EE3EBC" w:rsidRDefault="00EE3EBC" w:rsidP="00DC2C7E">
      <w:pPr>
        <w:rPr>
          <w:sz w:val="24"/>
          <w:szCs w:val="24"/>
        </w:rPr>
      </w:pPr>
    </w:p>
    <w:p w14:paraId="041CDFD7" w14:textId="62C3E1BB" w:rsidR="00EE3EBC" w:rsidRDefault="00EE3EBC" w:rsidP="00DC2C7E">
      <w:pPr>
        <w:rPr>
          <w:sz w:val="24"/>
          <w:szCs w:val="24"/>
        </w:rPr>
      </w:pPr>
    </w:p>
    <w:p w14:paraId="0FB7A1FC" w14:textId="77777777" w:rsidR="00EE3EBC" w:rsidRPr="00DC2C7E" w:rsidRDefault="00EE3EBC" w:rsidP="00DC2C7E">
      <w:pPr>
        <w:rPr>
          <w:sz w:val="24"/>
          <w:szCs w:val="24"/>
        </w:rPr>
      </w:pPr>
    </w:p>
    <w:p w14:paraId="35AB80F7" w14:textId="3E6A47AB" w:rsidR="00DC2C7E" w:rsidRDefault="00DC2C7E" w:rsidP="00DC2C7E">
      <w:pPr>
        <w:rPr>
          <w:sz w:val="24"/>
          <w:szCs w:val="24"/>
        </w:rPr>
      </w:pPr>
      <w:r w:rsidRPr="00DC2C7E">
        <w:rPr>
          <w:sz w:val="24"/>
          <w:szCs w:val="24"/>
        </w:rPr>
        <w:lastRenderedPageBreak/>
        <w:t xml:space="preserve">Se le redirigirá a una ventana en la cual en la parte inferior aparecerá una tabla con todos los proyectos a los que pertenece el usuario seleccionado, en la tabla debe de buscar la relación que quiere editar y pinchar en el botón de </w:t>
      </w:r>
      <w:r w:rsidRPr="00EE3EBC">
        <w:rPr>
          <w:b/>
          <w:bCs/>
          <w:sz w:val="24"/>
          <w:szCs w:val="24"/>
        </w:rPr>
        <w:t>Eliminar</w:t>
      </w:r>
      <w:r w:rsidR="00EE3EBC">
        <w:rPr>
          <w:sz w:val="24"/>
          <w:szCs w:val="24"/>
        </w:rPr>
        <w:t>.</w:t>
      </w:r>
    </w:p>
    <w:p w14:paraId="019601AD" w14:textId="082892BF" w:rsidR="00EE3EBC" w:rsidRDefault="0086163B" w:rsidP="0086163B">
      <w:pPr>
        <w:ind w:left="-1134"/>
        <w:rPr>
          <w:sz w:val="24"/>
          <w:szCs w:val="24"/>
        </w:rPr>
      </w:pPr>
      <w:r w:rsidRPr="0086163B">
        <w:rPr>
          <w:sz w:val="24"/>
          <w:szCs w:val="24"/>
        </w:rPr>
        <mc:AlternateContent>
          <mc:Choice Requires="wps">
            <w:drawing>
              <wp:anchor distT="0" distB="0" distL="114300" distR="114300" simplePos="0" relativeHeight="251722752" behindDoc="0" locked="0" layoutInCell="1" allowOverlap="1" wp14:anchorId="19DA7F7F" wp14:editId="4C70CBC9">
                <wp:simplePos x="0" y="0"/>
                <wp:positionH relativeFrom="rightMargin">
                  <wp:posOffset>-866457</wp:posOffset>
                </wp:positionH>
                <wp:positionV relativeFrom="paragraph">
                  <wp:posOffset>1047270</wp:posOffset>
                </wp:positionV>
                <wp:extent cx="754380" cy="201295"/>
                <wp:effectExtent l="181292" t="0" r="188913" b="0"/>
                <wp:wrapNone/>
                <wp:docPr id="151" name="Flecha: hacia la izquierda 151"/>
                <wp:cNvGraphicFramePr/>
                <a:graphic xmlns:a="http://schemas.openxmlformats.org/drawingml/2006/main">
                  <a:graphicData uri="http://schemas.microsoft.com/office/word/2010/wordprocessingShape">
                    <wps:wsp>
                      <wps:cNvSpPr/>
                      <wps:spPr>
                        <a:xfrm rot="13713138">
                          <a:off x="0" y="0"/>
                          <a:ext cx="754380" cy="20129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32CBAC7" id="Flecha: hacia la izquierda 151" o:spid="_x0000_s1026" type="#_x0000_t66" style="position:absolute;margin-left:-68.2pt;margin-top:82.45pt;width:59.4pt;height:15.85pt;rotation:-8614556fd;z-index:251722752;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" adj="2882" fillcolor="#4f81bd [3204]" strokecolor="#243f60 [1604]" strokeweight="2pt">
                <w10:wrap anchorx="margin"/>
              </v:shape>
            </w:pict>
          </mc:Fallback>
        </mc:AlternateContent>
      </w:r>
      <w:r w:rsidRPr="0086163B">
        <w:rPr>
          <w:sz w:val="24"/>
          <w:szCs w:val="24"/>
        </w:rPr>
        <mc:AlternateContent>
          <mc:Choice Requires="wps">
            <w:drawing>
              <wp:anchor distT="0" distB="0" distL="114300" distR="114300" simplePos="0" relativeHeight="251721728" behindDoc="0" locked="0" layoutInCell="1" allowOverlap="1" wp14:anchorId="2E595622" wp14:editId="17925838">
                <wp:simplePos x="0" y="0"/>
                <wp:positionH relativeFrom="column">
                  <wp:posOffset>5180965</wp:posOffset>
                </wp:positionH>
                <wp:positionV relativeFrom="paragraph">
                  <wp:posOffset>1486535</wp:posOffset>
                </wp:positionV>
                <wp:extent cx="257175" cy="225425"/>
                <wp:effectExtent l="19050" t="19050" r="28575" b="22225"/>
                <wp:wrapNone/>
                <wp:docPr id="150" name="Rectángulo 150"/>
                <wp:cNvGraphicFramePr/>
                <a:graphic xmlns:a="http://schemas.openxmlformats.org/drawingml/2006/main">
                  <a:graphicData uri="http://schemas.microsoft.com/office/word/2010/wordprocessingShape">
                    <wps:wsp>
                      <wps:cNvSpPr/>
                      <wps:spPr>
                        <a:xfrm>
                          <a:off x="0" y="0"/>
                          <a:ext cx="257175" cy="225425"/>
                        </a:xfrm>
                        <a:prstGeom prst="rect">
                          <a:avLst/>
                        </a:prstGeom>
                        <a:noFill/>
                        <a:ln w="381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CA987" id="Rectángulo 150" o:spid="_x0000_s1026" style="position:absolute;margin-left:407.95pt;margin-top:117.05pt;width:20.25pt;height:17.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" filled="f" strokecolor="#c0504d [3205]" strokeweight="3pt">
                <v:stroke joinstyle="round"/>
              </v:rect>
            </w:pict>
          </mc:Fallback>
        </mc:AlternateContent>
      </w:r>
      <w:r w:rsidRPr="00C100A6">
        <w:rPr>
          <w:sz w:val="24"/>
          <w:szCs w:val="24"/>
        </w:rPr>
        <w:drawing>
          <wp:inline distT="0" distB="0" distL="0" distR="0" wp14:anchorId="236556B5" wp14:editId="5EA503F0">
            <wp:extent cx="6762307" cy="2419524"/>
            <wp:effectExtent l="0" t="0" r="635"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71693" cy="2422882"/>
                    </a:xfrm>
                    <a:prstGeom prst="rect">
                      <a:avLst/>
                    </a:prstGeom>
                  </pic:spPr>
                </pic:pic>
              </a:graphicData>
            </a:graphic>
          </wp:inline>
        </w:drawing>
      </w:r>
    </w:p>
    <w:p w14:paraId="6F5F9697" w14:textId="77777777" w:rsidR="00EE3EBC" w:rsidRPr="00DC2C7E" w:rsidRDefault="00EE3EBC" w:rsidP="00DC2C7E">
      <w:pPr>
        <w:rPr>
          <w:sz w:val="24"/>
          <w:szCs w:val="24"/>
        </w:rPr>
      </w:pPr>
    </w:p>
    <w:p w14:paraId="0F7F66F0" w14:textId="77777777" w:rsidR="00DC2C7E" w:rsidRPr="00DC2C7E" w:rsidRDefault="00DC2C7E" w:rsidP="0086163B">
      <w:pPr>
        <w:pStyle w:val="Citadestacada"/>
      </w:pPr>
      <w:r w:rsidRPr="00DC2C7E">
        <w:t>Tenga en cuenta que esta acción solo puede realizarse sobre usuarios de soporte con proyectos asignados.</w:t>
      </w:r>
    </w:p>
    <w:p w14:paraId="259CCB8C" w14:textId="77777777" w:rsidR="00DC2C7E" w:rsidRPr="00DC2C7E" w:rsidRDefault="00DC2C7E" w:rsidP="00DC2C7E">
      <w:pPr>
        <w:rPr>
          <w:sz w:val="24"/>
          <w:szCs w:val="24"/>
        </w:rPr>
      </w:pPr>
    </w:p>
    <w:p w14:paraId="0B3982D8" w14:textId="6AD39E52" w:rsidR="00DC2C7E" w:rsidRDefault="00DC2C7E" w:rsidP="00DC2C7E">
      <w:pPr>
        <w:rPr>
          <w:sz w:val="24"/>
          <w:szCs w:val="24"/>
        </w:rPr>
      </w:pPr>
    </w:p>
    <w:p w14:paraId="6603EFB3" w14:textId="400F851D" w:rsidR="00DC2C7E" w:rsidRPr="00DC2C7E" w:rsidRDefault="00DC2C7E" w:rsidP="00DC2C7E">
      <w:pPr>
        <w:rPr>
          <w:sz w:val="24"/>
          <w:szCs w:val="24"/>
        </w:rPr>
      </w:pPr>
      <w:r>
        <w:rPr>
          <w:sz w:val="24"/>
          <w:szCs w:val="24"/>
        </w:rPr>
        <w:br w:type="page"/>
      </w:r>
    </w:p>
    <w:p w14:paraId="385D48CC" w14:textId="77777777" w:rsidR="00DC2C7E" w:rsidRPr="00DC2C7E" w:rsidRDefault="00DC2C7E" w:rsidP="00DC2C7E">
      <w:pPr>
        <w:pStyle w:val="Ttulo1"/>
        <w:jc w:val="center"/>
      </w:pPr>
      <w:r w:rsidRPr="00DC2C7E">
        <w:rPr>
          <w:sz w:val="48"/>
          <w:szCs w:val="44"/>
        </w:rPr>
        <w:lastRenderedPageBreak/>
        <w:t>Proyectos</w:t>
      </w:r>
    </w:p>
    <w:p w14:paraId="6DBE9A04" w14:textId="77777777" w:rsidR="00DC2C7E" w:rsidRPr="00DC2C7E" w:rsidRDefault="00DC2C7E" w:rsidP="00DC2C7E">
      <w:pPr>
        <w:pStyle w:val="Ttulo2"/>
      </w:pPr>
      <w:r w:rsidRPr="00DC2C7E">
        <w:t>Ver proyectos</w:t>
      </w:r>
    </w:p>
    <w:p w14:paraId="39459EE3" w14:textId="198DCD7F" w:rsidR="00DC2C7E" w:rsidRDefault="00DC2C7E" w:rsidP="00DC2C7E">
      <w:pPr>
        <w:rPr>
          <w:sz w:val="24"/>
          <w:szCs w:val="24"/>
        </w:rPr>
      </w:pPr>
      <w:r w:rsidRPr="00DC2C7E">
        <w:rPr>
          <w:sz w:val="24"/>
          <w:szCs w:val="24"/>
        </w:rPr>
        <w:t xml:space="preserve">Para ver los proyectos,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7011356F" w14:textId="7F542686" w:rsidR="00B92A2F" w:rsidRDefault="00B92A2F" w:rsidP="00DC2C7E">
      <w:pPr>
        <w:rPr>
          <w:sz w:val="24"/>
          <w:szCs w:val="24"/>
        </w:rPr>
      </w:pPr>
    </w:p>
    <w:p w14:paraId="5A56D4A5" w14:textId="17954AC5" w:rsidR="00B92A2F" w:rsidRPr="00B92A2F" w:rsidRDefault="00B92A2F" w:rsidP="00DC2C7E">
      <w:pPr>
        <w:rPr>
          <w:b/>
          <w:bCs/>
          <w:sz w:val="24"/>
          <w:szCs w:val="24"/>
        </w:rPr>
      </w:pPr>
      <w:r w:rsidRPr="00B92A2F">
        <w:rPr>
          <w:b/>
          <w:bCs/>
          <w:sz w:val="24"/>
          <w:szCs w:val="24"/>
        </w:rPr>
        <w:t xml:space="preserve">TODO: CONTINUAR APARTIR DE AQUÍ; ADEMAS LUEGO COMPARAR CON EL README.ME para agregar las tildes y en el </w:t>
      </w:r>
      <w:proofErr w:type="spellStart"/>
      <w:r w:rsidRPr="00B92A2F">
        <w:rPr>
          <w:b/>
          <w:bCs/>
          <w:sz w:val="24"/>
          <w:szCs w:val="24"/>
        </w:rPr>
        <w:t>instrucciones.blade.php</w:t>
      </w:r>
      <w:proofErr w:type="spellEnd"/>
    </w:p>
    <w:p w14:paraId="5BDB18D2" w14:textId="77777777" w:rsidR="00B92A2F" w:rsidRPr="00DC2C7E" w:rsidRDefault="00B92A2F" w:rsidP="00DC2C7E">
      <w:pPr>
        <w:rPr>
          <w:sz w:val="24"/>
          <w:szCs w:val="24"/>
        </w:rPr>
      </w:pPr>
    </w:p>
    <w:p w14:paraId="3EED37A4" w14:textId="3E00AE9E"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le aparecerá en la parte inferior de la </w:t>
      </w:r>
      <w:r w:rsidR="00FB3363" w:rsidRPr="00DC2C7E">
        <w:rPr>
          <w:sz w:val="24"/>
          <w:szCs w:val="24"/>
        </w:rPr>
        <w:t>página</w:t>
      </w:r>
      <w:r w:rsidRPr="00DC2C7E">
        <w:rPr>
          <w:sz w:val="24"/>
          <w:szCs w:val="24"/>
        </w:rPr>
        <w:t xml:space="preserve"> una tabla con todos los proyectos.</w:t>
      </w:r>
    </w:p>
    <w:p w14:paraId="2D7C6BDE" w14:textId="77777777" w:rsidR="00DC2C7E" w:rsidRPr="00DC2C7E" w:rsidRDefault="00DC2C7E" w:rsidP="00DC2C7E">
      <w:pPr>
        <w:rPr>
          <w:sz w:val="24"/>
          <w:szCs w:val="24"/>
        </w:rPr>
      </w:pPr>
    </w:p>
    <w:p w14:paraId="1942DC99" w14:textId="77777777" w:rsidR="00DC2C7E" w:rsidRPr="00DC2C7E" w:rsidRDefault="00DC2C7E" w:rsidP="00DC2C7E">
      <w:pPr>
        <w:pStyle w:val="Ttulo2"/>
      </w:pPr>
      <w:r w:rsidRPr="00DC2C7E">
        <w:t>Crear proyecto</w:t>
      </w:r>
    </w:p>
    <w:p w14:paraId="17164705" w14:textId="614D2265" w:rsidR="00DC2C7E" w:rsidRPr="00DC2C7E" w:rsidRDefault="00DC2C7E" w:rsidP="00DC2C7E">
      <w:pPr>
        <w:rPr>
          <w:sz w:val="24"/>
          <w:szCs w:val="24"/>
        </w:rPr>
      </w:pPr>
      <w:r w:rsidRPr="00DC2C7E">
        <w:rPr>
          <w:sz w:val="24"/>
          <w:szCs w:val="24"/>
        </w:rPr>
        <w:t xml:space="preserve">Para crear proyectos,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4CAF4E07" w14:textId="758B1334"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le aparecerá en la parte superior de la </w:t>
      </w:r>
      <w:r w:rsidR="00FB3363" w:rsidRPr="00DC2C7E">
        <w:rPr>
          <w:sz w:val="24"/>
          <w:szCs w:val="24"/>
        </w:rPr>
        <w:t>página</w:t>
      </w:r>
      <w:r w:rsidRPr="00DC2C7E">
        <w:rPr>
          <w:sz w:val="24"/>
          <w:szCs w:val="24"/>
        </w:rPr>
        <w:t xml:space="preserve"> un formulario, el cual debe de rellenar con los datos del nuevo proyecto.</w:t>
      </w:r>
    </w:p>
    <w:p w14:paraId="7C5139C2" w14:textId="77777777" w:rsidR="00DC2C7E" w:rsidRPr="00DC2C7E" w:rsidRDefault="00DC2C7E" w:rsidP="00DC2C7E">
      <w:pPr>
        <w:rPr>
          <w:sz w:val="24"/>
          <w:szCs w:val="24"/>
        </w:rPr>
      </w:pPr>
    </w:p>
    <w:p w14:paraId="5321B1CD" w14:textId="77777777" w:rsidR="00DC2C7E" w:rsidRPr="00DC2C7E" w:rsidRDefault="00DC2C7E" w:rsidP="00DC2C7E">
      <w:pPr>
        <w:pStyle w:val="Ttulo2"/>
      </w:pPr>
      <w:r w:rsidRPr="00DC2C7E">
        <w:t>Editar proyecto</w:t>
      </w:r>
    </w:p>
    <w:p w14:paraId="2449E24A" w14:textId="2A91C4B5" w:rsidR="00DC2C7E" w:rsidRPr="00DC2C7E" w:rsidRDefault="00DC2C7E" w:rsidP="00DC2C7E">
      <w:pPr>
        <w:rPr>
          <w:sz w:val="24"/>
          <w:szCs w:val="24"/>
        </w:rPr>
      </w:pPr>
      <w:r w:rsidRPr="00DC2C7E">
        <w:rPr>
          <w:sz w:val="24"/>
          <w:szCs w:val="24"/>
        </w:rPr>
        <w:t xml:space="preserve">Para editar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26D5FE36" w14:textId="66B5C8DB"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que quiere editar y en la columna opciones pinche en el botón de Editar proyecto Imagen del </w:t>
      </w:r>
      <w:r w:rsidR="00FB3363" w:rsidRPr="00DC2C7E">
        <w:rPr>
          <w:sz w:val="24"/>
          <w:szCs w:val="24"/>
        </w:rPr>
        <w:t>botón</w:t>
      </w:r>
      <w:r w:rsidRPr="00DC2C7E">
        <w:rPr>
          <w:sz w:val="24"/>
          <w:szCs w:val="24"/>
        </w:rPr>
        <w:t xml:space="preserve"> de editar.</w:t>
      </w:r>
    </w:p>
    <w:p w14:paraId="7A861FC7" w14:textId="58B88533" w:rsidR="00DC2C7E" w:rsidRPr="00DC2C7E" w:rsidRDefault="00DC2C7E" w:rsidP="00DC2C7E">
      <w:pPr>
        <w:rPr>
          <w:sz w:val="24"/>
          <w:szCs w:val="24"/>
        </w:rPr>
      </w:pPr>
      <w:r w:rsidRPr="00DC2C7E">
        <w:rPr>
          <w:sz w:val="24"/>
          <w:szCs w:val="24"/>
        </w:rPr>
        <w:t xml:space="preserve">Se le redirigirá a una ventana en la cual </w:t>
      </w:r>
      <w:r w:rsidR="00FB3363" w:rsidRPr="00DC2C7E">
        <w:rPr>
          <w:sz w:val="24"/>
          <w:szCs w:val="24"/>
        </w:rPr>
        <w:t>aparecerá</w:t>
      </w:r>
      <w:r w:rsidRPr="00DC2C7E">
        <w:rPr>
          <w:sz w:val="24"/>
          <w:szCs w:val="24"/>
        </w:rPr>
        <w:t xml:space="preserve"> un formulario en la parte superior, el cual debe de rellenar con los nuevos datos del proyecto.</w:t>
      </w:r>
    </w:p>
    <w:p w14:paraId="067DFE0C" w14:textId="77777777" w:rsidR="00DC2C7E" w:rsidRPr="00DC2C7E" w:rsidRDefault="00DC2C7E" w:rsidP="00DC2C7E">
      <w:pPr>
        <w:rPr>
          <w:sz w:val="24"/>
          <w:szCs w:val="24"/>
        </w:rPr>
      </w:pPr>
    </w:p>
    <w:p w14:paraId="2A87C370" w14:textId="77777777" w:rsidR="00DC2C7E" w:rsidRPr="00DC2C7E" w:rsidRDefault="00DC2C7E" w:rsidP="00DC2C7E">
      <w:pPr>
        <w:pStyle w:val="Ttulo2"/>
      </w:pPr>
      <w:r w:rsidRPr="00DC2C7E">
        <w:t>Dar de baja un proyecto</w:t>
      </w:r>
    </w:p>
    <w:p w14:paraId="775AA365" w14:textId="1E6E2B7D" w:rsidR="00DC2C7E" w:rsidRPr="00DC2C7E" w:rsidRDefault="00DC2C7E" w:rsidP="00DC2C7E">
      <w:pPr>
        <w:rPr>
          <w:sz w:val="24"/>
          <w:szCs w:val="24"/>
        </w:rPr>
      </w:pPr>
      <w:r w:rsidRPr="00DC2C7E">
        <w:rPr>
          <w:sz w:val="24"/>
          <w:szCs w:val="24"/>
        </w:rPr>
        <w:t xml:space="preserve">Para dar de baja a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6B3B424A" w14:textId="6F4E9EDC" w:rsidR="00DC2C7E" w:rsidRPr="00DC2C7E" w:rsidRDefault="00DC2C7E" w:rsidP="00DC2C7E">
      <w:pPr>
        <w:rPr>
          <w:sz w:val="24"/>
          <w:szCs w:val="24"/>
        </w:rPr>
      </w:pPr>
      <w:r w:rsidRPr="00DC2C7E">
        <w:rPr>
          <w:sz w:val="24"/>
          <w:szCs w:val="24"/>
        </w:rPr>
        <w:lastRenderedPageBreak/>
        <w:t xml:space="preserve">Una vez le haya cargado la </w:t>
      </w:r>
      <w:r w:rsidR="00FB3363" w:rsidRPr="00DC2C7E">
        <w:rPr>
          <w:sz w:val="24"/>
          <w:szCs w:val="24"/>
        </w:rPr>
        <w:t>página</w:t>
      </w:r>
      <w:r w:rsidRPr="00DC2C7E">
        <w:rPr>
          <w:sz w:val="24"/>
          <w:szCs w:val="24"/>
        </w:rPr>
        <w:t xml:space="preserve">, debe dirigirse a la tabla inferior, buscar el registro del proyecto que quiere dar de baja y en la columna opciones pinche en el botón de Dar de baja Imagen del </w:t>
      </w:r>
      <w:r w:rsidR="00FB3363" w:rsidRPr="00DC2C7E">
        <w:rPr>
          <w:sz w:val="24"/>
          <w:szCs w:val="24"/>
        </w:rPr>
        <w:t>botón</w:t>
      </w:r>
      <w:r w:rsidRPr="00DC2C7E">
        <w:rPr>
          <w:sz w:val="24"/>
          <w:szCs w:val="24"/>
        </w:rPr>
        <w:t xml:space="preserve"> para dar de baja un proyecto.</w:t>
      </w:r>
    </w:p>
    <w:p w14:paraId="5B6B0099" w14:textId="77777777" w:rsidR="00DC2C7E" w:rsidRPr="00DC2C7E" w:rsidRDefault="00DC2C7E" w:rsidP="00DC2C7E">
      <w:pPr>
        <w:rPr>
          <w:sz w:val="24"/>
          <w:szCs w:val="24"/>
        </w:rPr>
      </w:pPr>
    </w:p>
    <w:p w14:paraId="3302E731" w14:textId="77777777" w:rsidR="00DC2C7E" w:rsidRPr="00DC2C7E" w:rsidRDefault="00DC2C7E" w:rsidP="00DC2C7E">
      <w:pPr>
        <w:pStyle w:val="Ttulo2"/>
      </w:pPr>
      <w:r w:rsidRPr="00DC2C7E">
        <w:t>Restaurar proyecto</w:t>
      </w:r>
    </w:p>
    <w:p w14:paraId="7A713E4F" w14:textId="1A90D5DE" w:rsidR="00DC2C7E" w:rsidRPr="00DC2C7E" w:rsidRDefault="00DC2C7E" w:rsidP="00DC2C7E">
      <w:pPr>
        <w:rPr>
          <w:sz w:val="24"/>
          <w:szCs w:val="24"/>
        </w:rPr>
      </w:pPr>
      <w:r w:rsidRPr="00DC2C7E">
        <w:rPr>
          <w:sz w:val="24"/>
          <w:szCs w:val="24"/>
        </w:rPr>
        <w:t xml:space="preserve">Para volver a activar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657056AE" w14:textId="4FBF6836"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que quiere restaurar y en la columna opciones pinche en el botón de Restaurar proyecto Imagen del </w:t>
      </w:r>
      <w:r w:rsidR="00FB3363" w:rsidRPr="00DC2C7E">
        <w:rPr>
          <w:sz w:val="24"/>
          <w:szCs w:val="24"/>
        </w:rPr>
        <w:t>botón</w:t>
      </w:r>
      <w:r w:rsidRPr="00DC2C7E">
        <w:rPr>
          <w:sz w:val="24"/>
          <w:szCs w:val="24"/>
        </w:rPr>
        <w:t xml:space="preserve"> para restaurar un proyecto.</w:t>
      </w:r>
    </w:p>
    <w:p w14:paraId="21BA4653" w14:textId="77777777" w:rsidR="00DC2C7E" w:rsidRPr="00DC2C7E" w:rsidRDefault="00DC2C7E" w:rsidP="00DC2C7E">
      <w:pPr>
        <w:rPr>
          <w:sz w:val="24"/>
          <w:szCs w:val="24"/>
        </w:rPr>
      </w:pPr>
    </w:p>
    <w:p w14:paraId="0228B453" w14:textId="77777777" w:rsidR="00DC2C7E" w:rsidRPr="00DC2C7E" w:rsidRDefault="00DC2C7E" w:rsidP="00DC2C7E">
      <w:pPr>
        <w:pStyle w:val="Ttulo2"/>
      </w:pPr>
      <w:r w:rsidRPr="00DC2C7E">
        <w:t>Eliminar proyecto</w:t>
      </w:r>
    </w:p>
    <w:p w14:paraId="38AB44AA" w14:textId="14D5350E" w:rsidR="00DC2C7E" w:rsidRPr="00DC2C7E" w:rsidRDefault="00DC2C7E" w:rsidP="00DC2C7E">
      <w:pPr>
        <w:rPr>
          <w:sz w:val="24"/>
          <w:szCs w:val="24"/>
        </w:rPr>
      </w:pPr>
      <w:r w:rsidRPr="00DC2C7E">
        <w:rPr>
          <w:sz w:val="24"/>
          <w:szCs w:val="24"/>
        </w:rPr>
        <w:t xml:space="preserve">Para eliminar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5305D627" w14:textId="1A795D80"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que quiere eliminar y en la columna opciones pinche en el botón de Eliminar proyecto Imagen del </w:t>
      </w:r>
      <w:r w:rsidR="00FB3363" w:rsidRPr="00DC2C7E">
        <w:rPr>
          <w:sz w:val="24"/>
          <w:szCs w:val="24"/>
        </w:rPr>
        <w:t>botón</w:t>
      </w:r>
      <w:r w:rsidRPr="00DC2C7E">
        <w:rPr>
          <w:sz w:val="24"/>
          <w:szCs w:val="24"/>
        </w:rPr>
        <w:t xml:space="preserve"> para eliminar un proyecto.</w:t>
      </w:r>
    </w:p>
    <w:p w14:paraId="21F56B10" w14:textId="52C68A5B" w:rsidR="00DC2C7E" w:rsidRPr="00DC2C7E" w:rsidRDefault="00DC2C7E" w:rsidP="00DC2C7E">
      <w:pPr>
        <w:rPr>
          <w:sz w:val="24"/>
          <w:szCs w:val="24"/>
        </w:rPr>
      </w:pPr>
      <w:r w:rsidRPr="00DC2C7E">
        <w:rPr>
          <w:sz w:val="24"/>
          <w:szCs w:val="24"/>
        </w:rPr>
        <w:t xml:space="preserve">Tenga en cuenta que para eliminar un proyecto antes debe de haberlo dado de baja, si quiere saber </w:t>
      </w:r>
      <w:r w:rsidR="00FB3363" w:rsidRPr="00DC2C7E">
        <w:rPr>
          <w:sz w:val="24"/>
          <w:szCs w:val="24"/>
        </w:rPr>
        <w:t>cómo</w:t>
      </w:r>
      <w:r w:rsidRPr="00DC2C7E">
        <w:rPr>
          <w:sz w:val="24"/>
          <w:szCs w:val="24"/>
        </w:rPr>
        <w:t xml:space="preserve"> hacerlo pinche </w:t>
      </w:r>
      <w:r w:rsidR="00FB3363" w:rsidRPr="00DC2C7E">
        <w:rPr>
          <w:sz w:val="24"/>
          <w:szCs w:val="24"/>
        </w:rPr>
        <w:t>aquí</w:t>
      </w:r>
      <w:r w:rsidRPr="00DC2C7E">
        <w:rPr>
          <w:sz w:val="24"/>
          <w:szCs w:val="24"/>
        </w:rPr>
        <w:t>.</w:t>
      </w:r>
    </w:p>
    <w:p w14:paraId="5F1916EF" w14:textId="77777777" w:rsidR="00DC2C7E" w:rsidRPr="00DC2C7E" w:rsidRDefault="00DC2C7E" w:rsidP="00DC2C7E">
      <w:pPr>
        <w:rPr>
          <w:sz w:val="24"/>
          <w:szCs w:val="24"/>
        </w:rPr>
      </w:pPr>
    </w:p>
    <w:p w14:paraId="6091ABA9" w14:textId="77777777" w:rsidR="00DC2C7E" w:rsidRPr="00DC2C7E" w:rsidRDefault="00DC2C7E" w:rsidP="00DC2C7E">
      <w:pPr>
        <w:rPr>
          <w:sz w:val="24"/>
          <w:szCs w:val="24"/>
        </w:rPr>
      </w:pPr>
    </w:p>
    <w:p w14:paraId="4F734E42" w14:textId="77777777" w:rsidR="00DC2C7E" w:rsidRPr="00DC2C7E" w:rsidRDefault="00DC2C7E" w:rsidP="00DC2C7E">
      <w:pPr>
        <w:pStyle w:val="Ttulo2"/>
      </w:pPr>
      <w:r w:rsidRPr="00DC2C7E">
        <w:t>Cambiar de proyecto</w:t>
      </w:r>
    </w:p>
    <w:p w14:paraId="04D4DF09" w14:textId="3EC329B6" w:rsidR="00DC2C7E" w:rsidRPr="00DC2C7E" w:rsidRDefault="00DC2C7E" w:rsidP="00DC2C7E">
      <w:pPr>
        <w:rPr>
          <w:sz w:val="24"/>
          <w:szCs w:val="24"/>
        </w:rPr>
      </w:pPr>
      <w:r w:rsidRPr="00DC2C7E">
        <w:rPr>
          <w:sz w:val="24"/>
          <w:szCs w:val="24"/>
        </w:rPr>
        <w:t>Para cambiar de proyecto debe de pinchar en el selector del menú superior.</w:t>
      </w:r>
    </w:p>
    <w:p w14:paraId="599866A5" w14:textId="3F294D23" w:rsidR="00DC2C7E" w:rsidRPr="00DC2C7E" w:rsidRDefault="00DC2C7E" w:rsidP="00DC2C7E">
      <w:pPr>
        <w:rPr>
          <w:sz w:val="24"/>
          <w:szCs w:val="24"/>
        </w:rPr>
      </w:pPr>
      <w:r w:rsidRPr="00DC2C7E">
        <w:rPr>
          <w:sz w:val="24"/>
          <w:szCs w:val="24"/>
        </w:rPr>
        <w:t xml:space="preserve">Se le desplegara una lista con todos los proyectos en los que puede participar, en ella debe de pinchar en el proyecto que desea, automáticamente la aplicación se actualizara mostrando las incidencias de dicho </w:t>
      </w:r>
      <w:r w:rsidR="00FB3363" w:rsidRPr="00DC2C7E">
        <w:rPr>
          <w:sz w:val="24"/>
          <w:szCs w:val="24"/>
        </w:rPr>
        <w:t>proyecto,</w:t>
      </w:r>
      <w:r w:rsidRPr="00DC2C7E">
        <w:rPr>
          <w:sz w:val="24"/>
          <w:szCs w:val="24"/>
        </w:rPr>
        <w:t xml:space="preserve"> así como cuando se cree una nueva se creara sobre dicho proyecto.</w:t>
      </w:r>
    </w:p>
    <w:p w14:paraId="46A6A72D" w14:textId="77777777" w:rsidR="00DC2C7E" w:rsidRPr="00DC2C7E" w:rsidRDefault="00DC2C7E" w:rsidP="00DC2C7E">
      <w:pPr>
        <w:rPr>
          <w:sz w:val="24"/>
          <w:szCs w:val="24"/>
        </w:rPr>
      </w:pPr>
      <w:r w:rsidRPr="00DC2C7E">
        <w:rPr>
          <w:sz w:val="24"/>
          <w:szCs w:val="24"/>
        </w:rPr>
        <w:t>Los usuarios de soporte que no tengan ningún proyecto asignado no podrán usar esta funcionalidad.</w:t>
      </w:r>
    </w:p>
    <w:p w14:paraId="02683E05" w14:textId="77777777" w:rsidR="00DC2C7E" w:rsidRPr="00DC2C7E" w:rsidRDefault="00DC2C7E" w:rsidP="00DC2C7E">
      <w:pPr>
        <w:rPr>
          <w:sz w:val="24"/>
          <w:szCs w:val="24"/>
        </w:rPr>
      </w:pPr>
    </w:p>
    <w:p w14:paraId="74200308" w14:textId="601005FC" w:rsidR="00DC2C7E" w:rsidRDefault="00DC2C7E" w:rsidP="00DC2C7E">
      <w:pPr>
        <w:rPr>
          <w:sz w:val="24"/>
          <w:szCs w:val="24"/>
        </w:rPr>
      </w:pPr>
    </w:p>
    <w:p w14:paraId="4F9E5B26" w14:textId="091BA6A3" w:rsidR="00DC2C7E" w:rsidRPr="00DC2C7E" w:rsidRDefault="00DC2C7E" w:rsidP="00DC2C7E">
      <w:pPr>
        <w:rPr>
          <w:sz w:val="24"/>
          <w:szCs w:val="24"/>
        </w:rPr>
      </w:pPr>
      <w:r>
        <w:rPr>
          <w:sz w:val="24"/>
          <w:szCs w:val="24"/>
        </w:rPr>
        <w:br w:type="page"/>
      </w:r>
    </w:p>
    <w:p w14:paraId="0B21331D" w14:textId="77777777" w:rsidR="00DC2C7E" w:rsidRPr="00DC2C7E" w:rsidRDefault="00DC2C7E" w:rsidP="00DC2C7E">
      <w:pPr>
        <w:pStyle w:val="Ttulo1"/>
        <w:jc w:val="center"/>
      </w:pPr>
      <w:r w:rsidRPr="00DC2C7E">
        <w:rPr>
          <w:sz w:val="48"/>
          <w:szCs w:val="44"/>
        </w:rPr>
        <w:lastRenderedPageBreak/>
        <w:t>Niveles</w:t>
      </w:r>
    </w:p>
    <w:p w14:paraId="13B284A1" w14:textId="77777777" w:rsidR="00DC2C7E" w:rsidRPr="00DC2C7E" w:rsidRDefault="00DC2C7E" w:rsidP="00DC2C7E">
      <w:pPr>
        <w:pStyle w:val="Ttulo2"/>
      </w:pPr>
      <w:r w:rsidRPr="00DC2C7E">
        <w:t>Ver niveles de proyecto</w:t>
      </w:r>
    </w:p>
    <w:p w14:paraId="2D00C639" w14:textId="2868C7D0" w:rsidR="00DC2C7E" w:rsidRPr="00DC2C7E" w:rsidRDefault="00DC2C7E" w:rsidP="00DC2C7E">
      <w:pPr>
        <w:rPr>
          <w:sz w:val="24"/>
          <w:szCs w:val="24"/>
        </w:rPr>
      </w:pPr>
      <w:r w:rsidRPr="00DC2C7E">
        <w:rPr>
          <w:sz w:val="24"/>
          <w:szCs w:val="24"/>
        </w:rPr>
        <w:t xml:space="preserve">Para ver los niveles que tiene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3F83024D" w14:textId="4B765A97"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del cual quiere ver sus niveles y en la columna opciones pinchar en el botón de Editar proyecto Imagen del </w:t>
      </w:r>
      <w:r w:rsidR="00FB3363" w:rsidRPr="00DC2C7E">
        <w:rPr>
          <w:sz w:val="24"/>
          <w:szCs w:val="24"/>
        </w:rPr>
        <w:t>botón</w:t>
      </w:r>
      <w:r w:rsidRPr="00DC2C7E">
        <w:rPr>
          <w:sz w:val="24"/>
          <w:szCs w:val="24"/>
        </w:rPr>
        <w:t xml:space="preserve"> de editar.</w:t>
      </w:r>
    </w:p>
    <w:p w14:paraId="1FFC14BF" w14:textId="77777777" w:rsidR="00DC2C7E" w:rsidRPr="00DC2C7E" w:rsidRDefault="00DC2C7E" w:rsidP="00DC2C7E">
      <w:pPr>
        <w:rPr>
          <w:sz w:val="24"/>
          <w:szCs w:val="24"/>
        </w:rPr>
      </w:pPr>
      <w:r w:rsidRPr="00DC2C7E">
        <w:rPr>
          <w:sz w:val="24"/>
          <w:szCs w:val="24"/>
        </w:rPr>
        <w:t>Se le redirigirá a una ventana en la cual en la parte inferior aparecerá una tabla con todos los niveles del proyecto seleccionado.</w:t>
      </w:r>
    </w:p>
    <w:p w14:paraId="24B4B5E2" w14:textId="77777777" w:rsidR="00DC2C7E" w:rsidRPr="00DC2C7E" w:rsidRDefault="00DC2C7E" w:rsidP="00DC2C7E">
      <w:pPr>
        <w:rPr>
          <w:sz w:val="24"/>
          <w:szCs w:val="24"/>
        </w:rPr>
      </w:pPr>
    </w:p>
    <w:p w14:paraId="43B2786B" w14:textId="77777777" w:rsidR="00DC2C7E" w:rsidRPr="00DC2C7E" w:rsidRDefault="00DC2C7E" w:rsidP="00DC2C7E">
      <w:pPr>
        <w:pStyle w:val="Ttulo2"/>
      </w:pPr>
      <w:r w:rsidRPr="00DC2C7E">
        <w:t>Agregar nivel a proyecto</w:t>
      </w:r>
    </w:p>
    <w:p w14:paraId="2D2189DD" w14:textId="7F3B14B7" w:rsidR="00DC2C7E" w:rsidRPr="00DC2C7E" w:rsidRDefault="00DC2C7E" w:rsidP="00DC2C7E">
      <w:pPr>
        <w:rPr>
          <w:sz w:val="24"/>
          <w:szCs w:val="24"/>
        </w:rPr>
      </w:pPr>
      <w:r w:rsidRPr="00DC2C7E">
        <w:rPr>
          <w:sz w:val="24"/>
          <w:szCs w:val="24"/>
        </w:rPr>
        <w:t xml:space="preserve">Para agregar un nivel a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33EC1EDF" w14:textId="28C326C6"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al cual le quiere agregar un nivel y en la columna opciones pinchar en el botón de Editar proyecto Imagen del </w:t>
      </w:r>
      <w:r w:rsidR="00FB3363" w:rsidRPr="00DC2C7E">
        <w:rPr>
          <w:sz w:val="24"/>
          <w:szCs w:val="24"/>
        </w:rPr>
        <w:t>botón</w:t>
      </w:r>
      <w:r w:rsidRPr="00DC2C7E">
        <w:rPr>
          <w:sz w:val="24"/>
          <w:szCs w:val="24"/>
        </w:rPr>
        <w:t xml:space="preserve"> de editar.</w:t>
      </w:r>
    </w:p>
    <w:p w14:paraId="4E2866B3" w14:textId="3B1BE2B8" w:rsidR="00DC2C7E" w:rsidRPr="00DC2C7E" w:rsidRDefault="00DC2C7E" w:rsidP="00DC2C7E">
      <w:pPr>
        <w:rPr>
          <w:sz w:val="24"/>
          <w:szCs w:val="24"/>
        </w:rPr>
      </w:pPr>
      <w:r w:rsidRPr="00DC2C7E">
        <w:rPr>
          <w:sz w:val="24"/>
          <w:szCs w:val="24"/>
        </w:rPr>
        <w:t>Se le redirigirá a una ventana en la cual en la parte inferior aparecerá un campo numérico en el cual se debe de indicar la importancia y otro campo de texto en el cual debe de ingresar el nombre del nivel.</w:t>
      </w:r>
    </w:p>
    <w:p w14:paraId="7EF8BDB6" w14:textId="77777777" w:rsidR="00DC2C7E" w:rsidRPr="00DC2C7E" w:rsidRDefault="00DC2C7E" w:rsidP="00DC2C7E">
      <w:pPr>
        <w:rPr>
          <w:sz w:val="24"/>
          <w:szCs w:val="24"/>
        </w:rPr>
      </w:pPr>
      <w:r w:rsidRPr="00DC2C7E">
        <w:rPr>
          <w:sz w:val="24"/>
          <w:szCs w:val="24"/>
        </w:rPr>
        <w:t>Tenga en cuenta el nivel 1 tiene menos importancia que el nivel 2, por lo que cuando una incidencia de nivel 1 se deriva al siguiente nivel esta pasara a estar en el nivel 2.</w:t>
      </w:r>
    </w:p>
    <w:p w14:paraId="492AE306" w14:textId="77777777" w:rsidR="00DC2C7E" w:rsidRPr="00DC2C7E" w:rsidRDefault="00DC2C7E" w:rsidP="00DC2C7E">
      <w:pPr>
        <w:rPr>
          <w:sz w:val="24"/>
          <w:szCs w:val="24"/>
        </w:rPr>
      </w:pPr>
    </w:p>
    <w:p w14:paraId="0D5439A5" w14:textId="77777777" w:rsidR="00DC2C7E" w:rsidRPr="00DC2C7E" w:rsidRDefault="00DC2C7E" w:rsidP="00DC2C7E">
      <w:pPr>
        <w:pStyle w:val="Ttulo2"/>
      </w:pPr>
      <w:r w:rsidRPr="00DC2C7E">
        <w:t>Editar nivel</w:t>
      </w:r>
    </w:p>
    <w:p w14:paraId="32EDEAF9" w14:textId="3337D110" w:rsidR="00DC2C7E" w:rsidRPr="00DC2C7E" w:rsidRDefault="00DC2C7E" w:rsidP="00DC2C7E">
      <w:pPr>
        <w:rPr>
          <w:sz w:val="24"/>
          <w:szCs w:val="24"/>
        </w:rPr>
      </w:pPr>
      <w:r w:rsidRPr="00DC2C7E">
        <w:rPr>
          <w:sz w:val="24"/>
          <w:szCs w:val="24"/>
        </w:rPr>
        <w:t xml:space="preserve">Para editar un nivel de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2755AEB2" w14:textId="51D15806"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del cual quiere editar un nivel y en la columna opciones pinchar en el botón de Editar proyecto Imagen del </w:t>
      </w:r>
      <w:r w:rsidR="00FB3363" w:rsidRPr="00DC2C7E">
        <w:rPr>
          <w:sz w:val="24"/>
          <w:szCs w:val="24"/>
        </w:rPr>
        <w:t>botón</w:t>
      </w:r>
      <w:r w:rsidRPr="00DC2C7E">
        <w:rPr>
          <w:sz w:val="24"/>
          <w:szCs w:val="24"/>
        </w:rPr>
        <w:t xml:space="preserve"> de editar proyecto.</w:t>
      </w:r>
    </w:p>
    <w:p w14:paraId="4B357CE1" w14:textId="6C3BB0FD" w:rsidR="00DC2C7E" w:rsidRPr="00DC2C7E" w:rsidRDefault="00DC2C7E" w:rsidP="00DC2C7E">
      <w:pPr>
        <w:rPr>
          <w:sz w:val="24"/>
          <w:szCs w:val="24"/>
        </w:rPr>
      </w:pPr>
      <w:r w:rsidRPr="00DC2C7E">
        <w:rPr>
          <w:sz w:val="24"/>
          <w:szCs w:val="24"/>
        </w:rPr>
        <w:t xml:space="preserve">Se le redirigirá a una ventana en la cual en la parte inferior aparecerá una tabla con todos los niveles del proyecto seleccionado, en ella debe de buscar el registro del nivel a editar y en la columna opciones pinchar en el botón de Editar Imagen del </w:t>
      </w:r>
      <w:r w:rsidR="00FB3363" w:rsidRPr="00DC2C7E">
        <w:rPr>
          <w:sz w:val="24"/>
          <w:szCs w:val="24"/>
        </w:rPr>
        <w:t>botón</w:t>
      </w:r>
      <w:r w:rsidRPr="00DC2C7E">
        <w:rPr>
          <w:sz w:val="24"/>
          <w:szCs w:val="24"/>
        </w:rPr>
        <w:t xml:space="preserve"> de editar.</w:t>
      </w:r>
    </w:p>
    <w:p w14:paraId="7576A1E5" w14:textId="46166712" w:rsidR="00DC2C7E" w:rsidRPr="00DC2C7E" w:rsidRDefault="00DC2C7E" w:rsidP="00DC2C7E">
      <w:pPr>
        <w:rPr>
          <w:sz w:val="24"/>
          <w:szCs w:val="24"/>
        </w:rPr>
      </w:pPr>
      <w:r w:rsidRPr="00DC2C7E">
        <w:rPr>
          <w:sz w:val="24"/>
          <w:szCs w:val="24"/>
        </w:rPr>
        <w:lastRenderedPageBreak/>
        <w:t>Se abrirá un modal con dos campos, el primero es un campo de texto en el cual debe de introducir el nuevo nombre del nivel y el segundo es un campo numérico en el cual debe de ingresar la importancia del nivel</w:t>
      </w:r>
    </w:p>
    <w:p w14:paraId="632DCD7E" w14:textId="77777777" w:rsidR="00DC2C7E" w:rsidRPr="00DC2C7E" w:rsidRDefault="00DC2C7E" w:rsidP="00DC2C7E">
      <w:pPr>
        <w:rPr>
          <w:sz w:val="24"/>
          <w:szCs w:val="24"/>
        </w:rPr>
      </w:pPr>
      <w:r w:rsidRPr="00DC2C7E">
        <w:rPr>
          <w:sz w:val="24"/>
          <w:szCs w:val="24"/>
        </w:rPr>
        <w:t>Tenga en cuenta el nivel 1 tiene menos importancia que el nivel 2, por lo que cuando una incidencia de nivel 1 se deriva al siguiente nivel esta pasara a estar en el nivel 2.</w:t>
      </w:r>
    </w:p>
    <w:p w14:paraId="513D145B" w14:textId="77777777" w:rsidR="00DC2C7E" w:rsidRPr="00DC2C7E" w:rsidRDefault="00DC2C7E" w:rsidP="00DC2C7E">
      <w:pPr>
        <w:rPr>
          <w:sz w:val="24"/>
          <w:szCs w:val="24"/>
        </w:rPr>
      </w:pPr>
    </w:p>
    <w:p w14:paraId="2F42D32E" w14:textId="77777777" w:rsidR="00DC2C7E" w:rsidRPr="00DC2C7E" w:rsidRDefault="00DC2C7E" w:rsidP="00DC2C7E">
      <w:pPr>
        <w:pStyle w:val="Ttulo2"/>
      </w:pPr>
      <w:r w:rsidRPr="00DC2C7E">
        <w:t>Eliminar nivel</w:t>
      </w:r>
    </w:p>
    <w:p w14:paraId="3E5EBCC8" w14:textId="629B9003" w:rsidR="00DC2C7E" w:rsidRPr="00DC2C7E" w:rsidRDefault="00DC2C7E" w:rsidP="00DC2C7E">
      <w:pPr>
        <w:rPr>
          <w:sz w:val="24"/>
          <w:szCs w:val="24"/>
        </w:rPr>
      </w:pPr>
      <w:r w:rsidRPr="00DC2C7E">
        <w:rPr>
          <w:sz w:val="24"/>
          <w:szCs w:val="24"/>
        </w:rPr>
        <w:t xml:space="preserve">Para eliminar un nivel de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027D9A83" w14:textId="53CE7AA5"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del cual quiere eliminar un nivel y en la columna opciones pinchar en el botón de Editar proyecto Imagen del </w:t>
      </w:r>
      <w:r w:rsidR="00FB3363" w:rsidRPr="00DC2C7E">
        <w:rPr>
          <w:sz w:val="24"/>
          <w:szCs w:val="24"/>
        </w:rPr>
        <w:t>botón</w:t>
      </w:r>
      <w:r w:rsidRPr="00DC2C7E">
        <w:rPr>
          <w:sz w:val="24"/>
          <w:szCs w:val="24"/>
        </w:rPr>
        <w:t xml:space="preserve"> de editar.</w:t>
      </w:r>
    </w:p>
    <w:p w14:paraId="5557E465" w14:textId="4F7C93B2" w:rsidR="00DC2C7E" w:rsidRPr="00DC2C7E" w:rsidRDefault="00DC2C7E" w:rsidP="00DC2C7E">
      <w:pPr>
        <w:rPr>
          <w:sz w:val="24"/>
          <w:szCs w:val="24"/>
        </w:rPr>
      </w:pPr>
      <w:r w:rsidRPr="00DC2C7E">
        <w:rPr>
          <w:sz w:val="24"/>
          <w:szCs w:val="24"/>
        </w:rPr>
        <w:t xml:space="preserve">Se le redirigirá a una ventana en la cual en la parte inferior aparecerá una tabla con todos los niveles del proyecto seleccionado, en ella debe de buscar el registro del nivel a eliminar y en la columna opciones pinchar en el botón de Eliminar Imagen del </w:t>
      </w:r>
      <w:r w:rsidR="00FB3363" w:rsidRPr="00DC2C7E">
        <w:rPr>
          <w:sz w:val="24"/>
          <w:szCs w:val="24"/>
        </w:rPr>
        <w:t>botón</w:t>
      </w:r>
      <w:r w:rsidRPr="00DC2C7E">
        <w:rPr>
          <w:sz w:val="24"/>
          <w:szCs w:val="24"/>
        </w:rPr>
        <w:t xml:space="preserve"> para eliminar un nivel.</w:t>
      </w:r>
    </w:p>
    <w:p w14:paraId="27E1E284" w14:textId="304801D3" w:rsidR="00DC2C7E" w:rsidRPr="00DC2C7E" w:rsidRDefault="00DC2C7E" w:rsidP="00DC2C7E">
      <w:pPr>
        <w:rPr>
          <w:sz w:val="24"/>
          <w:szCs w:val="24"/>
        </w:rPr>
      </w:pPr>
      <w:r w:rsidRPr="00DC2C7E">
        <w:rPr>
          <w:sz w:val="24"/>
          <w:szCs w:val="24"/>
        </w:rPr>
        <w:t xml:space="preserve">Tenga en cuenta </w:t>
      </w:r>
      <w:r w:rsidR="00FB3363" w:rsidRPr="00DC2C7E">
        <w:rPr>
          <w:sz w:val="24"/>
          <w:szCs w:val="24"/>
        </w:rPr>
        <w:t>que,</w:t>
      </w:r>
      <w:r w:rsidRPr="00DC2C7E">
        <w:rPr>
          <w:sz w:val="24"/>
          <w:szCs w:val="24"/>
        </w:rPr>
        <w:t xml:space="preserve"> al eliminar un nivel, todas las incidencias de dicho nivel pasaran al siguiente nivel. De no ser posible pasaran al nivel general.</w:t>
      </w:r>
    </w:p>
    <w:p w14:paraId="1FBBA40B" w14:textId="77777777" w:rsidR="00DC2C7E" w:rsidRPr="00DC2C7E" w:rsidRDefault="00DC2C7E" w:rsidP="00DC2C7E">
      <w:pPr>
        <w:rPr>
          <w:sz w:val="24"/>
          <w:szCs w:val="24"/>
        </w:rPr>
      </w:pPr>
    </w:p>
    <w:p w14:paraId="7C90F569" w14:textId="161C8B5D" w:rsidR="00DC2C7E" w:rsidRDefault="00DC2C7E" w:rsidP="00DC2C7E">
      <w:pPr>
        <w:rPr>
          <w:sz w:val="24"/>
          <w:szCs w:val="24"/>
        </w:rPr>
      </w:pPr>
    </w:p>
    <w:p w14:paraId="71585B56" w14:textId="65B4F870" w:rsidR="00DC2C7E" w:rsidRPr="00DC2C7E" w:rsidRDefault="00DC2C7E" w:rsidP="00DC2C7E">
      <w:pPr>
        <w:rPr>
          <w:sz w:val="24"/>
          <w:szCs w:val="24"/>
        </w:rPr>
      </w:pPr>
      <w:r>
        <w:rPr>
          <w:sz w:val="24"/>
          <w:szCs w:val="24"/>
        </w:rPr>
        <w:br w:type="page"/>
      </w:r>
    </w:p>
    <w:p w14:paraId="6023BEEB" w14:textId="77777777" w:rsidR="00DC2C7E" w:rsidRPr="00DC2C7E" w:rsidRDefault="00DC2C7E" w:rsidP="00DC2C7E">
      <w:pPr>
        <w:pStyle w:val="Ttulo1"/>
        <w:jc w:val="center"/>
      </w:pPr>
      <w:r w:rsidRPr="00DC2C7E">
        <w:rPr>
          <w:sz w:val="48"/>
          <w:szCs w:val="44"/>
        </w:rPr>
        <w:lastRenderedPageBreak/>
        <w:t>Categorías</w:t>
      </w:r>
    </w:p>
    <w:p w14:paraId="56602E49" w14:textId="77777777" w:rsidR="00DC2C7E" w:rsidRPr="00DC2C7E" w:rsidRDefault="00DC2C7E" w:rsidP="00DC2C7E">
      <w:pPr>
        <w:pStyle w:val="Ttulo2"/>
      </w:pPr>
      <w:r w:rsidRPr="00DC2C7E">
        <w:t>Ver categorías de proyecto</w:t>
      </w:r>
    </w:p>
    <w:p w14:paraId="246B0A99" w14:textId="3430D4A6" w:rsidR="00DC2C7E" w:rsidRPr="00DC2C7E" w:rsidRDefault="00DC2C7E" w:rsidP="00DC2C7E">
      <w:pPr>
        <w:rPr>
          <w:sz w:val="24"/>
          <w:szCs w:val="24"/>
        </w:rPr>
      </w:pPr>
      <w:r w:rsidRPr="00DC2C7E">
        <w:rPr>
          <w:sz w:val="24"/>
          <w:szCs w:val="24"/>
        </w:rPr>
        <w:t xml:space="preserve">Para ver las </w:t>
      </w:r>
      <w:r w:rsidR="00FB3363" w:rsidRPr="00DC2C7E">
        <w:rPr>
          <w:sz w:val="24"/>
          <w:szCs w:val="24"/>
        </w:rPr>
        <w:t>categorías</w:t>
      </w:r>
      <w:r w:rsidRPr="00DC2C7E">
        <w:rPr>
          <w:sz w:val="24"/>
          <w:szCs w:val="24"/>
        </w:rPr>
        <w:t xml:space="preserve"> que tiene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5961196F" w14:textId="56FFD497"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del cual quiere ver sus categorías y en la columna opciones pinchar en el botón de Editar proyecto Imagen del </w:t>
      </w:r>
      <w:r w:rsidR="00FB3363" w:rsidRPr="00DC2C7E">
        <w:rPr>
          <w:sz w:val="24"/>
          <w:szCs w:val="24"/>
        </w:rPr>
        <w:t>botón</w:t>
      </w:r>
      <w:r w:rsidRPr="00DC2C7E">
        <w:rPr>
          <w:sz w:val="24"/>
          <w:szCs w:val="24"/>
        </w:rPr>
        <w:t xml:space="preserve"> de editar.</w:t>
      </w:r>
    </w:p>
    <w:p w14:paraId="7D19992D" w14:textId="77777777" w:rsidR="00DC2C7E" w:rsidRPr="00DC2C7E" w:rsidRDefault="00DC2C7E" w:rsidP="00DC2C7E">
      <w:pPr>
        <w:rPr>
          <w:sz w:val="24"/>
          <w:szCs w:val="24"/>
        </w:rPr>
      </w:pPr>
      <w:r w:rsidRPr="00DC2C7E">
        <w:rPr>
          <w:sz w:val="24"/>
          <w:szCs w:val="24"/>
        </w:rPr>
        <w:t>Se le redirigirá a una ventana en la cual en la parte inferior aparecerá una tabla con todas las categorías del proyecto seleccionado.</w:t>
      </w:r>
    </w:p>
    <w:p w14:paraId="5A165C17" w14:textId="77777777" w:rsidR="00DC2C7E" w:rsidRPr="00DC2C7E" w:rsidRDefault="00DC2C7E" w:rsidP="00DC2C7E">
      <w:pPr>
        <w:rPr>
          <w:sz w:val="24"/>
          <w:szCs w:val="24"/>
        </w:rPr>
      </w:pPr>
    </w:p>
    <w:p w14:paraId="26D7CB3A" w14:textId="154BE70E" w:rsidR="00DC2C7E" w:rsidRPr="00DC2C7E" w:rsidRDefault="00DC2C7E" w:rsidP="00DC2C7E">
      <w:pPr>
        <w:pStyle w:val="Ttulo2"/>
      </w:pPr>
      <w:r w:rsidRPr="00DC2C7E">
        <w:t xml:space="preserve">Agregar </w:t>
      </w:r>
      <w:r w:rsidR="00FB3363" w:rsidRPr="00DC2C7E">
        <w:t>categoría</w:t>
      </w:r>
      <w:r w:rsidRPr="00DC2C7E">
        <w:t xml:space="preserve"> a proyecto</w:t>
      </w:r>
    </w:p>
    <w:p w14:paraId="695C265C" w14:textId="3E5530D2" w:rsidR="00DC2C7E" w:rsidRPr="00DC2C7E" w:rsidRDefault="00DC2C7E" w:rsidP="00DC2C7E">
      <w:pPr>
        <w:rPr>
          <w:sz w:val="24"/>
          <w:szCs w:val="24"/>
        </w:rPr>
      </w:pPr>
      <w:r w:rsidRPr="00DC2C7E">
        <w:rPr>
          <w:sz w:val="24"/>
          <w:szCs w:val="24"/>
        </w:rPr>
        <w:t xml:space="preserve">Para agregar una categoría a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04637D3F" w14:textId="7F31509E"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al cual le quiere agregar una categoría y en la columna opciones pinchar en el botón de Editar proyecto Imagen del </w:t>
      </w:r>
      <w:r w:rsidR="00FB3363" w:rsidRPr="00DC2C7E">
        <w:rPr>
          <w:sz w:val="24"/>
          <w:szCs w:val="24"/>
        </w:rPr>
        <w:t>botón</w:t>
      </w:r>
      <w:r w:rsidRPr="00DC2C7E">
        <w:rPr>
          <w:sz w:val="24"/>
          <w:szCs w:val="24"/>
        </w:rPr>
        <w:t xml:space="preserve"> de editar.</w:t>
      </w:r>
    </w:p>
    <w:p w14:paraId="77C89587" w14:textId="77777777" w:rsidR="00DC2C7E" w:rsidRPr="00DC2C7E" w:rsidRDefault="00DC2C7E" w:rsidP="00DC2C7E">
      <w:pPr>
        <w:rPr>
          <w:sz w:val="24"/>
          <w:szCs w:val="24"/>
        </w:rPr>
      </w:pPr>
      <w:r w:rsidRPr="00DC2C7E">
        <w:rPr>
          <w:sz w:val="24"/>
          <w:szCs w:val="24"/>
        </w:rPr>
        <w:t>Se le redirigirá a una ventana en la cual en la parte inferior aparecerá un campo de texto en el cual debe de agregar el nombre de la categoría.</w:t>
      </w:r>
    </w:p>
    <w:p w14:paraId="651D4C5C" w14:textId="77777777" w:rsidR="00DC2C7E" w:rsidRPr="00DC2C7E" w:rsidRDefault="00DC2C7E" w:rsidP="00DC2C7E">
      <w:pPr>
        <w:rPr>
          <w:sz w:val="24"/>
          <w:szCs w:val="24"/>
        </w:rPr>
      </w:pPr>
    </w:p>
    <w:p w14:paraId="30074A0D" w14:textId="60931BC1" w:rsidR="00DC2C7E" w:rsidRPr="00DC2C7E" w:rsidRDefault="00DC2C7E" w:rsidP="00DC2C7E">
      <w:pPr>
        <w:pStyle w:val="Ttulo2"/>
      </w:pPr>
      <w:r w:rsidRPr="00DC2C7E">
        <w:t xml:space="preserve">Editar </w:t>
      </w:r>
      <w:r w:rsidR="00FB3363" w:rsidRPr="00DC2C7E">
        <w:t>categoría</w:t>
      </w:r>
    </w:p>
    <w:p w14:paraId="6ED23FBB" w14:textId="43442132" w:rsidR="00DC2C7E" w:rsidRPr="00DC2C7E" w:rsidRDefault="00DC2C7E" w:rsidP="00DC2C7E">
      <w:pPr>
        <w:rPr>
          <w:sz w:val="24"/>
          <w:szCs w:val="24"/>
        </w:rPr>
      </w:pPr>
      <w:r w:rsidRPr="00DC2C7E">
        <w:rPr>
          <w:sz w:val="24"/>
          <w:szCs w:val="24"/>
        </w:rPr>
        <w:t xml:space="preserve">Para editar una categoría de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4D0C0E88" w14:textId="56320D0B"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del cual quiere editar una categoría y en la columna opciones pinchar en el botón de Editar proyecto Imagen del </w:t>
      </w:r>
      <w:r w:rsidR="00FB3363" w:rsidRPr="00DC2C7E">
        <w:rPr>
          <w:sz w:val="24"/>
          <w:szCs w:val="24"/>
        </w:rPr>
        <w:t>botón</w:t>
      </w:r>
      <w:r w:rsidRPr="00DC2C7E">
        <w:rPr>
          <w:sz w:val="24"/>
          <w:szCs w:val="24"/>
        </w:rPr>
        <w:t xml:space="preserve"> de editar proyecto.</w:t>
      </w:r>
    </w:p>
    <w:p w14:paraId="3D69BC08" w14:textId="6B556E38" w:rsidR="00DC2C7E" w:rsidRPr="00DC2C7E" w:rsidRDefault="00DC2C7E" w:rsidP="00DC2C7E">
      <w:pPr>
        <w:rPr>
          <w:sz w:val="24"/>
          <w:szCs w:val="24"/>
        </w:rPr>
      </w:pPr>
      <w:r w:rsidRPr="00DC2C7E">
        <w:rPr>
          <w:sz w:val="24"/>
          <w:szCs w:val="24"/>
        </w:rPr>
        <w:t xml:space="preserve">Se le redirigirá a una ventana en la cual en la parte inferior aparecerá una tabla con todas las categorías del proyecto seleccionado, en ella debe de buscar el registro de la categoría a editar y en la columna opciones pinchar en el botón de Editar Imagen del </w:t>
      </w:r>
      <w:r w:rsidR="00FB3363" w:rsidRPr="00DC2C7E">
        <w:rPr>
          <w:sz w:val="24"/>
          <w:szCs w:val="24"/>
        </w:rPr>
        <w:t>botón</w:t>
      </w:r>
      <w:r w:rsidRPr="00DC2C7E">
        <w:rPr>
          <w:sz w:val="24"/>
          <w:szCs w:val="24"/>
        </w:rPr>
        <w:t xml:space="preserve"> de editar.</w:t>
      </w:r>
    </w:p>
    <w:p w14:paraId="1C5F4FD5" w14:textId="77777777" w:rsidR="00DC2C7E" w:rsidRPr="00DC2C7E" w:rsidRDefault="00DC2C7E" w:rsidP="00DC2C7E">
      <w:pPr>
        <w:rPr>
          <w:sz w:val="24"/>
          <w:szCs w:val="24"/>
        </w:rPr>
      </w:pPr>
      <w:r w:rsidRPr="00DC2C7E">
        <w:rPr>
          <w:sz w:val="24"/>
          <w:szCs w:val="24"/>
        </w:rPr>
        <w:t>Se abrirá un modal con un campo de texto en el cual debe de introducir el nuevo nombre de la categoría.</w:t>
      </w:r>
    </w:p>
    <w:p w14:paraId="0F865874" w14:textId="77777777" w:rsidR="00DC2C7E" w:rsidRPr="00DC2C7E" w:rsidRDefault="00DC2C7E" w:rsidP="00DC2C7E">
      <w:pPr>
        <w:rPr>
          <w:sz w:val="24"/>
          <w:szCs w:val="24"/>
        </w:rPr>
      </w:pPr>
    </w:p>
    <w:p w14:paraId="2FFC04DA" w14:textId="09367C8A" w:rsidR="00DC2C7E" w:rsidRPr="00DC2C7E" w:rsidRDefault="00DC2C7E" w:rsidP="00DC2C7E">
      <w:pPr>
        <w:pStyle w:val="Ttulo2"/>
      </w:pPr>
      <w:r w:rsidRPr="00DC2C7E">
        <w:lastRenderedPageBreak/>
        <w:t xml:space="preserve">Eliminar </w:t>
      </w:r>
      <w:r w:rsidR="00FB3363" w:rsidRPr="00DC2C7E">
        <w:t>categoría</w:t>
      </w:r>
    </w:p>
    <w:p w14:paraId="717C7EB8" w14:textId="6695CD78" w:rsidR="00DC2C7E" w:rsidRPr="00DC2C7E" w:rsidRDefault="00DC2C7E" w:rsidP="00DC2C7E">
      <w:pPr>
        <w:rPr>
          <w:sz w:val="24"/>
          <w:szCs w:val="24"/>
        </w:rPr>
      </w:pPr>
      <w:r w:rsidRPr="00DC2C7E">
        <w:rPr>
          <w:sz w:val="24"/>
          <w:szCs w:val="24"/>
        </w:rPr>
        <w:t xml:space="preserve">Para eliminar una categoría de un proyecto, debe de dirigirse en el menú izquierdo al apartado de Proyectos Imagen del </w:t>
      </w:r>
      <w:r w:rsidR="00FB3363" w:rsidRPr="00DC2C7E">
        <w:rPr>
          <w:sz w:val="24"/>
          <w:szCs w:val="24"/>
        </w:rPr>
        <w:t>botón</w:t>
      </w:r>
      <w:r w:rsidRPr="00DC2C7E">
        <w:rPr>
          <w:sz w:val="24"/>
          <w:szCs w:val="24"/>
        </w:rPr>
        <w:t xml:space="preserve"> para acceder al apartado de proyectos.</w:t>
      </w:r>
    </w:p>
    <w:p w14:paraId="01D39099" w14:textId="5E525DD0"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inferior, buscar el registro del proyecto del cual quiere eliminar una categoría y en la columna opciones pinchar en el botón de Editar proyecto Imagen del </w:t>
      </w:r>
      <w:r w:rsidR="00FB3363" w:rsidRPr="00DC2C7E">
        <w:rPr>
          <w:sz w:val="24"/>
          <w:szCs w:val="24"/>
        </w:rPr>
        <w:t>botón</w:t>
      </w:r>
      <w:r w:rsidRPr="00DC2C7E">
        <w:rPr>
          <w:sz w:val="24"/>
          <w:szCs w:val="24"/>
        </w:rPr>
        <w:t xml:space="preserve"> de editar.</w:t>
      </w:r>
    </w:p>
    <w:p w14:paraId="4F61547F" w14:textId="45D55871" w:rsidR="00DC2C7E" w:rsidRPr="00DC2C7E" w:rsidRDefault="00DC2C7E" w:rsidP="00DC2C7E">
      <w:pPr>
        <w:rPr>
          <w:sz w:val="24"/>
          <w:szCs w:val="24"/>
        </w:rPr>
      </w:pPr>
      <w:r w:rsidRPr="00DC2C7E">
        <w:rPr>
          <w:sz w:val="24"/>
          <w:szCs w:val="24"/>
        </w:rPr>
        <w:t xml:space="preserve">Se le redirigirá a una ventana en la cual en la parte inferior aparecerá una tabla con todas las categorías del proyecto seleccionado, en ella debe de buscar el registro de la categoría a eliminar y en la columna opciones pinchar en el botón de Eliminar Imagen del </w:t>
      </w:r>
      <w:r w:rsidR="00FB3363" w:rsidRPr="00DC2C7E">
        <w:rPr>
          <w:sz w:val="24"/>
          <w:szCs w:val="24"/>
        </w:rPr>
        <w:t>botón</w:t>
      </w:r>
      <w:r w:rsidRPr="00DC2C7E">
        <w:rPr>
          <w:sz w:val="24"/>
          <w:szCs w:val="24"/>
        </w:rPr>
        <w:t xml:space="preserve"> para eliminar.</w:t>
      </w:r>
    </w:p>
    <w:p w14:paraId="63F36C91" w14:textId="77777777" w:rsidR="00DC2C7E" w:rsidRPr="00DC2C7E" w:rsidRDefault="00DC2C7E" w:rsidP="00DC2C7E">
      <w:pPr>
        <w:rPr>
          <w:sz w:val="24"/>
          <w:szCs w:val="24"/>
        </w:rPr>
      </w:pPr>
      <w:r w:rsidRPr="00DC2C7E">
        <w:rPr>
          <w:sz w:val="24"/>
          <w:szCs w:val="24"/>
        </w:rPr>
        <w:t>Tenga en cuenta que al eliminar una categoría todas las incidencias de dicha categoría pasaran a la categoría general.</w:t>
      </w:r>
    </w:p>
    <w:p w14:paraId="0C98EE1D" w14:textId="77777777" w:rsidR="00DC2C7E" w:rsidRPr="00DC2C7E" w:rsidRDefault="00DC2C7E" w:rsidP="00DC2C7E">
      <w:pPr>
        <w:rPr>
          <w:sz w:val="24"/>
          <w:szCs w:val="24"/>
        </w:rPr>
      </w:pPr>
    </w:p>
    <w:p w14:paraId="61F3968A" w14:textId="0744F804" w:rsidR="00DC2C7E" w:rsidRDefault="00DC2C7E" w:rsidP="00DC2C7E">
      <w:pPr>
        <w:rPr>
          <w:sz w:val="24"/>
          <w:szCs w:val="24"/>
        </w:rPr>
      </w:pPr>
    </w:p>
    <w:p w14:paraId="0F7FEA69" w14:textId="395076F1" w:rsidR="00DC2C7E" w:rsidRPr="00DC2C7E" w:rsidRDefault="00DC2C7E" w:rsidP="00DC2C7E">
      <w:pPr>
        <w:rPr>
          <w:sz w:val="24"/>
          <w:szCs w:val="24"/>
        </w:rPr>
      </w:pPr>
      <w:r>
        <w:rPr>
          <w:sz w:val="24"/>
          <w:szCs w:val="24"/>
        </w:rPr>
        <w:br w:type="page"/>
      </w:r>
    </w:p>
    <w:p w14:paraId="58E31B53" w14:textId="77777777" w:rsidR="00DC2C7E" w:rsidRPr="00DC2C7E" w:rsidRDefault="00DC2C7E" w:rsidP="00DC2C7E">
      <w:pPr>
        <w:pStyle w:val="Ttulo1"/>
        <w:jc w:val="center"/>
      </w:pPr>
      <w:r w:rsidRPr="00DC2C7E">
        <w:rPr>
          <w:sz w:val="48"/>
          <w:szCs w:val="44"/>
        </w:rPr>
        <w:lastRenderedPageBreak/>
        <w:t>Incidencias</w:t>
      </w:r>
    </w:p>
    <w:p w14:paraId="1B9C2E46" w14:textId="77777777" w:rsidR="00DC2C7E" w:rsidRPr="00DC2C7E" w:rsidRDefault="00DC2C7E" w:rsidP="00DC2C7E">
      <w:pPr>
        <w:pStyle w:val="Ttulo2"/>
      </w:pPr>
      <w:r w:rsidRPr="00DC2C7E">
        <w:t>Ver Incidencias</w:t>
      </w:r>
    </w:p>
    <w:p w14:paraId="33772B41" w14:textId="32981E44" w:rsidR="00DC2C7E" w:rsidRPr="00DC2C7E" w:rsidRDefault="00DC2C7E" w:rsidP="00DC2C7E">
      <w:pPr>
        <w:rPr>
          <w:sz w:val="24"/>
          <w:szCs w:val="24"/>
        </w:rPr>
      </w:pPr>
      <w:r w:rsidRPr="00DC2C7E">
        <w:rPr>
          <w:sz w:val="24"/>
          <w:szCs w:val="24"/>
        </w:rPr>
        <w:t xml:space="preserve">Para ver las incidencias,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4201D4DC" w14:textId="47107BFD" w:rsidR="00DC2C7E" w:rsidRPr="00DC2C7E" w:rsidRDefault="00DC2C7E" w:rsidP="00DC2C7E">
      <w:pPr>
        <w:rPr>
          <w:sz w:val="24"/>
          <w:szCs w:val="24"/>
        </w:rPr>
      </w:pPr>
      <w:r w:rsidRPr="00DC2C7E">
        <w:rPr>
          <w:sz w:val="24"/>
          <w:szCs w:val="24"/>
        </w:rPr>
        <w:t xml:space="preserve">Una vez le haya cargado la </w:t>
      </w:r>
      <w:r w:rsidR="004F1D66" w:rsidRPr="00DC2C7E">
        <w:rPr>
          <w:sz w:val="24"/>
          <w:szCs w:val="24"/>
        </w:rPr>
        <w:t>página</w:t>
      </w:r>
      <w:r w:rsidRPr="00DC2C7E">
        <w:rPr>
          <w:sz w:val="24"/>
          <w:szCs w:val="24"/>
        </w:rPr>
        <w:t>, le aparecerán las siguientes tablas.</w:t>
      </w:r>
    </w:p>
    <w:p w14:paraId="215DE4CA" w14:textId="3829F6E6" w:rsidR="00DC2C7E" w:rsidRPr="00DC2C7E" w:rsidRDefault="00DC2C7E" w:rsidP="00DC2C7E">
      <w:pPr>
        <w:rPr>
          <w:sz w:val="24"/>
          <w:szCs w:val="24"/>
        </w:rPr>
      </w:pPr>
      <w:r w:rsidRPr="00DC2C7E">
        <w:rPr>
          <w:sz w:val="24"/>
          <w:szCs w:val="24"/>
        </w:rPr>
        <w:t xml:space="preserve">Incidencias asignadas a </w:t>
      </w:r>
      <w:r w:rsidR="004F1D66" w:rsidRPr="00DC2C7E">
        <w:rPr>
          <w:sz w:val="24"/>
          <w:szCs w:val="24"/>
        </w:rPr>
        <w:t>mí</w:t>
      </w:r>
      <w:r w:rsidRPr="00DC2C7E">
        <w:rPr>
          <w:sz w:val="24"/>
          <w:szCs w:val="24"/>
        </w:rPr>
        <w:t xml:space="preserve"> En esta tabla puede ver todas las incidencias que </w:t>
      </w:r>
      <w:r w:rsidR="004F1D66" w:rsidRPr="00DC2C7E">
        <w:rPr>
          <w:sz w:val="24"/>
          <w:szCs w:val="24"/>
        </w:rPr>
        <w:t>está</w:t>
      </w:r>
      <w:r w:rsidRPr="00DC2C7E">
        <w:rPr>
          <w:sz w:val="24"/>
          <w:szCs w:val="24"/>
        </w:rPr>
        <w:t xml:space="preserve"> atendiendo.</w:t>
      </w:r>
    </w:p>
    <w:p w14:paraId="7CF60AF3" w14:textId="0D155F28" w:rsidR="00DC2C7E" w:rsidRPr="00DC2C7E" w:rsidRDefault="004F1D66" w:rsidP="00DC2C7E">
      <w:pPr>
        <w:rPr>
          <w:sz w:val="24"/>
          <w:szCs w:val="24"/>
        </w:rPr>
      </w:pPr>
      <w:r w:rsidRPr="00DC2C7E">
        <w:rPr>
          <w:sz w:val="24"/>
          <w:szCs w:val="24"/>
        </w:rPr>
        <w:t>Mis incidencias En esta tabla pueden</w:t>
      </w:r>
      <w:r w:rsidR="00DC2C7E" w:rsidRPr="00DC2C7E">
        <w:rPr>
          <w:sz w:val="24"/>
          <w:szCs w:val="24"/>
        </w:rPr>
        <w:t xml:space="preserve"> ver todas las incidencias que ha reportado.</w:t>
      </w:r>
    </w:p>
    <w:p w14:paraId="098FA5BF" w14:textId="26C68D09" w:rsidR="00DC2C7E" w:rsidRPr="00DC2C7E" w:rsidRDefault="00DC2C7E" w:rsidP="00DC2C7E">
      <w:pPr>
        <w:rPr>
          <w:sz w:val="24"/>
          <w:szCs w:val="24"/>
        </w:rPr>
      </w:pPr>
      <w:r w:rsidRPr="00DC2C7E">
        <w:rPr>
          <w:sz w:val="24"/>
          <w:szCs w:val="24"/>
        </w:rPr>
        <w:t xml:space="preserve">Incidencias sin asignar En esta tabla puede ver todas las incidencias que </w:t>
      </w:r>
      <w:r w:rsidR="004F1D66" w:rsidRPr="00DC2C7E">
        <w:rPr>
          <w:sz w:val="24"/>
          <w:szCs w:val="24"/>
        </w:rPr>
        <w:t>está</w:t>
      </w:r>
      <w:r w:rsidRPr="00DC2C7E">
        <w:rPr>
          <w:sz w:val="24"/>
          <w:szCs w:val="24"/>
        </w:rPr>
        <w:t xml:space="preserve"> atendiendo.</w:t>
      </w:r>
    </w:p>
    <w:p w14:paraId="66D64030" w14:textId="16B20FA7" w:rsidR="00DC2C7E" w:rsidRPr="00DC2C7E" w:rsidRDefault="00DC2C7E" w:rsidP="00DC2C7E">
      <w:pPr>
        <w:rPr>
          <w:sz w:val="24"/>
          <w:szCs w:val="24"/>
        </w:rPr>
      </w:pPr>
      <w:r w:rsidRPr="00DC2C7E">
        <w:rPr>
          <w:sz w:val="24"/>
          <w:szCs w:val="24"/>
        </w:rPr>
        <w:t xml:space="preserve">Si desea ver </w:t>
      </w:r>
      <w:r w:rsidR="004F1D66" w:rsidRPr="00DC2C7E">
        <w:rPr>
          <w:sz w:val="24"/>
          <w:szCs w:val="24"/>
        </w:rPr>
        <w:t>más</w:t>
      </w:r>
      <w:r w:rsidRPr="00DC2C7E">
        <w:rPr>
          <w:sz w:val="24"/>
          <w:szCs w:val="24"/>
        </w:rPr>
        <w:t xml:space="preserve"> información acerca de una incidencia </w:t>
      </w:r>
      <w:r w:rsidR="004F1D66" w:rsidRPr="00DC2C7E">
        <w:rPr>
          <w:sz w:val="24"/>
          <w:szCs w:val="24"/>
        </w:rPr>
        <w:t>diríjase</w:t>
      </w:r>
      <w:r w:rsidRPr="00DC2C7E">
        <w:rPr>
          <w:sz w:val="24"/>
          <w:szCs w:val="24"/>
        </w:rPr>
        <w:t xml:space="preserve"> a la columna opciones de dicha incidencia y pinche en el botón de Ver Imagen del </w:t>
      </w:r>
      <w:r w:rsidR="004F1D66" w:rsidRPr="00DC2C7E">
        <w:rPr>
          <w:sz w:val="24"/>
          <w:szCs w:val="24"/>
        </w:rPr>
        <w:t>botón</w:t>
      </w:r>
      <w:r w:rsidRPr="00DC2C7E">
        <w:rPr>
          <w:sz w:val="24"/>
          <w:szCs w:val="24"/>
        </w:rPr>
        <w:t xml:space="preserve"> de ver.</w:t>
      </w:r>
    </w:p>
    <w:p w14:paraId="44696D4B" w14:textId="77777777" w:rsidR="00DC2C7E" w:rsidRPr="00DC2C7E" w:rsidRDefault="00DC2C7E" w:rsidP="00DC2C7E">
      <w:pPr>
        <w:rPr>
          <w:sz w:val="24"/>
          <w:szCs w:val="24"/>
        </w:rPr>
      </w:pPr>
    </w:p>
    <w:p w14:paraId="1B92B9C1" w14:textId="77777777" w:rsidR="00DC2C7E" w:rsidRPr="00DC2C7E" w:rsidRDefault="00DC2C7E" w:rsidP="00DC2C7E">
      <w:pPr>
        <w:pStyle w:val="Ttulo2"/>
      </w:pPr>
      <w:r w:rsidRPr="00DC2C7E">
        <w:t>Crear incidencia</w:t>
      </w:r>
    </w:p>
    <w:p w14:paraId="27E6680B" w14:textId="0C62D22A" w:rsidR="00DC2C7E" w:rsidRPr="00DC2C7E" w:rsidRDefault="00DC2C7E" w:rsidP="00DC2C7E">
      <w:pPr>
        <w:rPr>
          <w:sz w:val="24"/>
          <w:szCs w:val="24"/>
        </w:rPr>
      </w:pPr>
      <w:r w:rsidRPr="00DC2C7E">
        <w:rPr>
          <w:sz w:val="24"/>
          <w:szCs w:val="24"/>
        </w:rPr>
        <w:t xml:space="preserve">Para crear una incidencia, debe de dirigirse en el menú izquierdo al apartado de Reportar Imagen del </w:t>
      </w:r>
      <w:r w:rsidR="004F1D66" w:rsidRPr="00DC2C7E">
        <w:rPr>
          <w:sz w:val="24"/>
          <w:szCs w:val="24"/>
        </w:rPr>
        <w:t>botón</w:t>
      </w:r>
      <w:r w:rsidRPr="00DC2C7E">
        <w:rPr>
          <w:sz w:val="24"/>
          <w:szCs w:val="24"/>
        </w:rPr>
        <w:t xml:space="preserve"> para reportar una incidencia.</w:t>
      </w:r>
    </w:p>
    <w:p w14:paraId="4D324630" w14:textId="6BC2943F" w:rsidR="00DC2C7E" w:rsidRPr="00DC2C7E" w:rsidRDefault="00DC2C7E" w:rsidP="00DC2C7E">
      <w:pPr>
        <w:rPr>
          <w:sz w:val="24"/>
          <w:szCs w:val="24"/>
        </w:rPr>
      </w:pPr>
      <w:r w:rsidRPr="00DC2C7E">
        <w:rPr>
          <w:sz w:val="24"/>
          <w:szCs w:val="24"/>
        </w:rPr>
        <w:t xml:space="preserve">Una vez le haya cargado la </w:t>
      </w:r>
      <w:r w:rsidR="004F1D66" w:rsidRPr="00DC2C7E">
        <w:rPr>
          <w:sz w:val="24"/>
          <w:szCs w:val="24"/>
        </w:rPr>
        <w:t>página</w:t>
      </w:r>
      <w:r w:rsidRPr="00DC2C7E">
        <w:rPr>
          <w:sz w:val="24"/>
          <w:szCs w:val="24"/>
        </w:rPr>
        <w:t xml:space="preserve">, le aparecerá en la parte superior de la </w:t>
      </w:r>
      <w:r w:rsidR="004F1D66" w:rsidRPr="00DC2C7E">
        <w:rPr>
          <w:sz w:val="24"/>
          <w:szCs w:val="24"/>
        </w:rPr>
        <w:t>página</w:t>
      </w:r>
      <w:r w:rsidRPr="00DC2C7E">
        <w:rPr>
          <w:sz w:val="24"/>
          <w:szCs w:val="24"/>
        </w:rPr>
        <w:t xml:space="preserve"> un formulario, el cual debe de rellenar con los datos de la incidencia.</w:t>
      </w:r>
    </w:p>
    <w:p w14:paraId="1CBB7143" w14:textId="77777777" w:rsidR="00DC2C7E" w:rsidRPr="00DC2C7E" w:rsidRDefault="00DC2C7E" w:rsidP="00DC2C7E">
      <w:pPr>
        <w:rPr>
          <w:sz w:val="24"/>
          <w:szCs w:val="24"/>
        </w:rPr>
      </w:pPr>
    </w:p>
    <w:p w14:paraId="5DF4D84D" w14:textId="77777777" w:rsidR="00DC2C7E" w:rsidRPr="00DC2C7E" w:rsidRDefault="00DC2C7E" w:rsidP="00DC2C7E">
      <w:pPr>
        <w:pStyle w:val="Ttulo2"/>
      </w:pPr>
      <w:r w:rsidRPr="00DC2C7E">
        <w:t>Editar incidencia</w:t>
      </w:r>
    </w:p>
    <w:p w14:paraId="45358C4A" w14:textId="74A31523" w:rsidR="00DC2C7E" w:rsidRPr="00DC2C7E" w:rsidRDefault="00DC2C7E" w:rsidP="00DC2C7E">
      <w:pPr>
        <w:rPr>
          <w:sz w:val="24"/>
          <w:szCs w:val="24"/>
        </w:rPr>
      </w:pPr>
      <w:r w:rsidRPr="00DC2C7E">
        <w:rPr>
          <w:sz w:val="24"/>
          <w:szCs w:val="24"/>
        </w:rPr>
        <w:t xml:space="preserve">Para editar una incidencia,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567F68BF" w14:textId="74B7420C" w:rsidR="00DC2C7E" w:rsidRPr="00DC2C7E" w:rsidRDefault="00DC2C7E" w:rsidP="00DC2C7E">
      <w:pPr>
        <w:rPr>
          <w:sz w:val="24"/>
          <w:szCs w:val="24"/>
        </w:rPr>
      </w:pPr>
      <w:r w:rsidRPr="00DC2C7E">
        <w:rPr>
          <w:sz w:val="24"/>
          <w:szCs w:val="24"/>
        </w:rPr>
        <w:t xml:space="preserve">Una vez le haya cargado la </w:t>
      </w:r>
      <w:r w:rsidR="004F1D66" w:rsidRPr="00DC2C7E">
        <w:rPr>
          <w:sz w:val="24"/>
          <w:szCs w:val="24"/>
        </w:rPr>
        <w:t>página</w:t>
      </w:r>
      <w:r w:rsidRPr="00DC2C7E">
        <w:rPr>
          <w:sz w:val="24"/>
          <w:szCs w:val="24"/>
        </w:rPr>
        <w:t xml:space="preserve">, debe dirigirse a la tabla de mis incidencias, buscar el registro de la incidencia que quiere editar y en la columna opciones pinchar en el botón de Ver Imagen del </w:t>
      </w:r>
      <w:r w:rsidR="004F1D66" w:rsidRPr="00DC2C7E">
        <w:rPr>
          <w:sz w:val="24"/>
          <w:szCs w:val="24"/>
        </w:rPr>
        <w:t>botón</w:t>
      </w:r>
      <w:r w:rsidRPr="00DC2C7E">
        <w:rPr>
          <w:sz w:val="24"/>
          <w:szCs w:val="24"/>
        </w:rPr>
        <w:t xml:space="preserve"> de ver.</w:t>
      </w:r>
    </w:p>
    <w:p w14:paraId="32B0C276" w14:textId="4D2B4DB8" w:rsidR="00DC2C7E" w:rsidRPr="00DC2C7E" w:rsidRDefault="00DC2C7E" w:rsidP="00DC2C7E">
      <w:pPr>
        <w:rPr>
          <w:sz w:val="24"/>
          <w:szCs w:val="24"/>
        </w:rPr>
      </w:pPr>
      <w:r w:rsidRPr="00DC2C7E">
        <w:rPr>
          <w:sz w:val="24"/>
          <w:szCs w:val="24"/>
        </w:rPr>
        <w:t xml:space="preserve">Se le redirigirá a una ventana en la cual aparecerá toda la información de la incidencia. En esta ventana debe de pinchar en el botón Editar incidencia Imagen del </w:t>
      </w:r>
      <w:r w:rsidR="004F1D66" w:rsidRPr="00DC2C7E">
        <w:rPr>
          <w:sz w:val="24"/>
          <w:szCs w:val="24"/>
        </w:rPr>
        <w:t>botón</w:t>
      </w:r>
      <w:r w:rsidRPr="00DC2C7E">
        <w:rPr>
          <w:sz w:val="24"/>
          <w:szCs w:val="24"/>
        </w:rPr>
        <w:t xml:space="preserve"> para editar una incidencia.</w:t>
      </w:r>
    </w:p>
    <w:p w14:paraId="4220E5C9" w14:textId="77777777" w:rsidR="00DC2C7E" w:rsidRPr="00DC2C7E" w:rsidRDefault="00DC2C7E" w:rsidP="00DC2C7E">
      <w:pPr>
        <w:rPr>
          <w:sz w:val="24"/>
          <w:szCs w:val="24"/>
        </w:rPr>
      </w:pPr>
      <w:r w:rsidRPr="00DC2C7E">
        <w:rPr>
          <w:sz w:val="24"/>
          <w:szCs w:val="24"/>
        </w:rPr>
        <w:t>Se le redirigirá a una ventana en la cual aparecerá un formulario, el cual debe de rellenar con los nuevos datos de la incidencia.</w:t>
      </w:r>
    </w:p>
    <w:p w14:paraId="031C1D59" w14:textId="77777777" w:rsidR="00DC2C7E" w:rsidRPr="00DC2C7E" w:rsidRDefault="00DC2C7E" w:rsidP="00DC2C7E">
      <w:pPr>
        <w:rPr>
          <w:sz w:val="24"/>
          <w:szCs w:val="24"/>
        </w:rPr>
      </w:pPr>
    </w:p>
    <w:p w14:paraId="689EA430" w14:textId="77777777" w:rsidR="00DC2C7E" w:rsidRPr="00DC2C7E" w:rsidRDefault="00DC2C7E" w:rsidP="00DC2C7E">
      <w:pPr>
        <w:rPr>
          <w:sz w:val="24"/>
          <w:szCs w:val="24"/>
        </w:rPr>
      </w:pPr>
      <w:r w:rsidRPr="00DC2C7E">
        <w:rPr>
          <w:sz w:val="24"/>
          <w:szCs w:val="24"/>
        </w:rPr>
        <w:lastRenderedPageBreak/>
        <w:t>Las incidencias solo las puede editar el usuario que la haya creado.</w:t>
      </w:r>
    </w:p>
    <w:p w14:paraId="290DC2DF" w14:textId="77777777" w:rsidR="00DC2C7E" w:rsidRPr="00DC2C7E" w:rsidRDefault="00DC2C7E" w:rsidP="00DC2C7E">
      <w:pPr>
        <w:rPr>
          <w:sz w:val="24"/>
          <w:szCs w:val="24"/>
        </w:rPr>
      </w:pPr>
    </w:p>
    <w:p w14:paraId="0FF9B20B" w14:textId="77777777" w:rsidR="00DC2C7E" w:rsidRPr="00DC2C7E" w:rsidRDefault="00DC2C7E" w:rsidP="00DC2C7E">
      <w:pPr>
        <w:rPr>
          <w:sz w:val="24"/>
          <w:szCs w:val="24"/>
        </w:rPr>
      </w:pPr>
    </w:p>
    <w:p w14:paraId="792FF8FB" w14:textId="77777777" w:rsidR="00DC2C7E" w:rsidRPr="00DC2C7E" w:rsidRDefault="00DC2C7E" w:rsidP="00DC2C7E">
      <w:pPr>
        <w:pStyle w:val="Ttulo2"/>
      </w:pPr>
      <w:r w:rsidRPr="00DC2C7E">
        <w:t>Atender incidencia</w:t>
      </w:r>
    </w:p>
    <w:p w14:paraId="14DCB356" w14:textId="7CD0440F" w:rsidR="00DC2C7E" w:rsidRPr="00DC2C7E" w:rsidRDefault="00DC2C7E" w:rsidP="00DC2C7E">
      <w:pPr>
        <w:rPr>
          <w:sz w:val="24"/>
          <w:szCs w:val="24"/>
        </w:rPr>
      </w:pPr>
      <w:r w:rsidRPr="00DC2C7E">
        <w:rPr>
          <w:sz w:val="24"/>
          <w:szCs w:val="24"/>
        </w:rPr>
        <w:t xml:space="preserve">Para atender una incidencia,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2223DF9B" w14:textId="1B087B86" w:rsidR="00DC2C7E" w:rsidRPr="00DC2C7E" w:rsidRDefault="00DC2C7E" w:rsidP="00DC2C7E">
      <w:pPr>
        <w:rPr>
          <w:sz w:val="24"/>
          <w:szCs w:val="24"/>
        </w:rPr>
      </w:pPr>
      <w:r w:rsidRPr="00DC2C7E">
        <w:rPr>
          <w:sz w:val="24"/>
          <w:szCs w:val="24"/>
        </w:rPr>
        <w:t xml:space="preserve">Una vez le haya cargado la </w:t>
      </w:r>
      <w:r w:rsidR="004F1D66" w:rsidRPr="00DC2C7E">
        <w:rPr>
          <w:sz w:val="24"/>
          <w:szCs w:val="24"/>
        </w:rPr>
        <w:t>página</w:t>
      </w:r>
      <w:r w:rsidRPr="00DC2C7E">
        <w:rPr>
          <w:sz w:val="24"/>
          <w:szCs w:val="24"/>
        </w:rPr>
        <w:t xml:space="preserve">, debe dirigirse a la tabla de incidencias sin asignar, busca el registro de la incidencia que quiere atender y en la columna opciones pinchar en el botón de Atender Imagen del </w:t>
      </w:r>
      <w:r w:rsidR="004F1D66" w:rsidRPr="00DC2C7E">
        <w:rPr>
          <w:sz w:val="24"/>
          <w:szCs w:val="24"/>
        </w:rPr>
        <w:t>botón</w:t>
      </w:r>
      <w:r w:rsidRPr="00DC2C7E">
        <w:rPr>
          <w:sz w:val="24"/>
          <w:szCs w:val="24"/>
        </w:rPr>
        <w:t xml:space="preserve"> para atender una incidencia.</w:t>
      </w:r>
    </w:p>
    <w:p w14:paraId="7C1E280B" w14:textId="41904007" w:rsidR="00DC2C7E" w:rsidRPr="00DC2C7E" w:rsidRDefault="004F1D66" w:rsidP="00DC2C7E">
      <w:pPr>
        <w:rPr>
          <w:sz w:val="24"/>
          <w:szCs w:val="24"/>
        </w:rPr>
      </w:pPr>
      <w:r w:rsidRPr="00DC2C7E">
        <w:rPr>
          <w:sz w:val="24"/>
          <w:szCs w:val="24"/>
        </w:rPr>
        <w:t>También</w:t>
      </w:r>
      <w:r w:rsidR="00DC2C7E" w:rsidRPr="00DC2C7E">
        <w:rPr>
          <w:sz w:val="24"/>
          <w:szCs w:val="24"/>
        </w:rPr>
        <w:t xml:space="preserve"> la puede atender pinchando en el botón de Ver Imagen del </w:t>
      </w:r>
      <w:r w:rsidRPr="00DC2C7E">
        <w:rPr>
          <w:sz w:val="24"/>
          <w:szCs w:val="24"/>
        </w:rPr>
        <w:t>botón</w:t>
      </w:r>
      <w:r w:rsidR="00DC2C7E" w:rsidRPr="00DC2C7E">
        <w:rPr>
          <w:sz w:val="24"/>
          <w:szCs w:val="24"/>
        </w:rPr>
        <w:t xml:space="preserve"> de ver.</w:t>
      </w:r>
    </w:p>
    <w:p w14:paraId="2AE4306A" w14:textId="37F6B8F9" w:rsidR="00DC2C7E" w:rsidRPr="00DC2C7E" w:rsidRDefault="00DC2C7E" w:rsidP="00DC2C7E">
      <w:pPr>
        <w:rPr>
          <w:sz w:val="24"/>
          <w:szCs w:val="24"/>
        </w:rPr>
      </w:pPr>
      <w:r w:rsidRPr="00DC2C7E">
        <w:rPr>
          <w:sz w:val="24"/>
          <w:szCs w:val="24"/>
        </w:rPr>
        <w:t xml:space="preserve">Se le redirigirá a una ventana en la cual aparecerá toda la información de la incidencia. En esta ventana debe de pinchar en el botón Atender incidencia Imagen del </w:t>
      </w:r>
      <w:r w:rsidR="004F1D66" w:rsidRPr="00DC2C7E">
        <w:rPr>
          <w:sz w:val="24"/>
          <w:szCs w:val="24"/>
        </w:rPr>
        <w:t>botón</w:t>
      </w:r>
      <w:r w:rsidRPr="00DC2C7E">
        <w:rPr>
          <w:sz w:val="24"/>
          <w:szCs w:val="24"/>
        </w:rPr>
        <w:t xml:space="preserve"> para atender una incidencia.</w:t>
      </w:r>
    </w:p>
    <w:p w14:paraId="0F221D4A" w14:textId="77777777" w:rsidR="00DC2C7E" w:rsidRPr="00DC2C7E" w:rsidRDefault="00DC2C7E" w:rsidP="00DC2C7E">
      <w:pPr>
        <w:rPr>
          <w:sz w:val="24"/>
          <w:szCs w:val="24"/>
        </w:rPr>
      </w:pPr>
      <w:r w:rsidRPr="00DC2C7E">
        <w:rPr>
          <w:sz w:val="24"/>
          <w:szCs w:val="24"/>
        </w:rPr>
        <w:t>Las incidencias solo pueden ser atendidas por usuarios de administración o usuarios de soporte con suficiente nivel en el proyecto en el que se ha creado.</w:t>
      </w:r>
    </w:p>
    <w:p w14:paraId="2ACA5E00" w14:textId="77777777" w:rsidR="00DC2C7E" w:rsidRPr="00DC2C7E" w:rsidRDefault="00DC2C7E" w:rsidP="00DC2C7E">
      <w:pPr>
        <w:rPr>
          <w:sz w:val="24"/>
          <w:szCs w:val="24"/>
        </w:rPr>
      </w:pPr>
    </w:p>
    <w:p w14:paraId="3084EFBB" w14:textId="77777777" w:rsidR="00DC2C7E" w:rsidRPr="00DC2C7E" w:rsidRDefault="00DC2C7E" w:rsidP="00DC2C7E">
      <w:pPr>
        <w:rPr>
          <w:sz w:val="24"/>
          <w:szCs w:val="24"/>
        </w:rPr>
      </w:pPr>
    </w:p>
    <w:p w14:paraId="76EDA894" w14:textId="77777777" w:rsidR="00DC2C7E" w:rsidRPr="00DC2C7E" w:rsidRDefault="00DC2C7E" w:rsidP="00DC2C7E">
      <w:pPr>
        <w:pStyle w:val="Ttulo2"/>
      </w:pPr>
      <w:r w:rsidRPr="00DC2C7E">
        <w:t>Desatender incidencia</w:t>
      </w:r>
    </w:p>
    <w:p w14:paraId="5DC3D75A" w14:textId="4D5E0C4E" w:rsidR="00DC2C7E" w:rsidRPr="00DC2C7E" w:rsidRDefault="00DC2C7E" w:rsidP="00DC2C7E">
      <w:pPr>
        <w:rPr>
          <w:sz w:val="24"/>
          <w:szCs w:val="24"/>
        </w:rPr>
      </w:pPr>
      <w:r w:rsidRPr="00DC2C7E">
        <w:rPr>
          <w:sz w:val="24"/>
          <w:szCs w:val="24"/>
        </w:rPr>
        <w:t xml:space="preserve">Para desatender una incidencia,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7E2B55F1" w14:textId="75ED5ADE" w:rsidR="00DC2C7E" w:rsidRPr="00DC2C7E" w:rsidRDefault="00DC2C7E" w:rsidP="00DC2C7E">
      <w:pPr>
        <w:rPr>
          <w:sz w:val="24"/>
          <w:szCs w:val="24"/>
        </w:rPr>
      </w:pPr>
      <w:r w:rsidRPr="00DC2C7E">
        <w:rPr>
          <w:sz w:val="24"/>
          <w:szCs w:val="24"/>
        </w:rPr>
        <w:t xml:space="preserve">Una vez le haya cargado la </w:t>
      </w:r>
      <w:r w:rsidR="004F1D66" w:rsidRPr="00DC2C7E">
        <w:rPr>
          <w:sz w:val="24"/>
          <w:szCs w:val="24"/>
        </w:rPr>
        <w:t>página</w:t>
      </w:r>
      <w:r w:rsidRPr="00DC2C7E">
        <w:rPr>
          <w:sz w:val="24"/>
          <w:szCs w:val="24"/>
        </w:rPr>
        <w:t xml:space="preserve">, debe dirigirse a la tabla de incidencias asignadas a </w:t>
      </w:r>
      <w:r w:rsidR="004F1D66" w:rsidRPr="00DC2C7E">
        <w:rPr>
          <w:sz w:val="24"/>
          <w:szCs w:val="24"/>
        </w:rPr>
        <w:t>mí</w:t>
      </w:r>
      <w:r w:rsidRPr="00DC2C7E">
        <w:rPr>
          <w:sz w:val="24"/>
          <w:szCs w:val="24"/>
        </w:rPr>
        <w:t xml:space="preserve">, busca el registro de la incidencia que quiere desatender y en la columna opciones pinchar en el botón de Desatender Imagen del </w:t>
      </w:r>
      <w:r w:rsidR="004F1D66" w:rsidRPr="00DC2C7E">
        <w:rPr>
          <w:sz w:val="24"/>
          <w:szCs w:val="24"/>
        </w:rPr>
        <w:t>botón</w:t>
      </w:r>
      <w:r w:rsidRPr="00DC2C7E">
        <w:rPr>
          <w:sz w:val="24"/>
          <w:szCs w:val="24"/>
        </w:rPr>
        <w:t xml:space="preserve"> para desatender una incidencia.</w:t>
      </w:r>
    </w:p>
    <w:p w14:paraId="3D63F750" w14:textId="2DDDEE6A" w:rsidR="00DC2C7E" w:rsidRPr="00DC2C7E" w:rsidRDefault="004F1D66" w:rsidP="00DC2C7E">
      <w:pPr>
        <w:rPr>
          <w:sz w:val="24"/>
          <w:szCs w:val="24"/>
        </w:rPr>
      </w:pPr>
      <w:r w:rsidRPr="00DC2C7E">
        <w:rPr>
          <w:sz w:val="24"/>
          <w:szCs w:val="24"/>
        </w:rPr>
        <w:t>También</w:t>
      </w:r>
      <w:r w:rsidR="00DC2C7E" w:rsidRPr="00DC2C7E">
        <w:rPr>
          <w:sz w:val="24"/>
          <w:szCs w:val="24"/>
        </w:rPr>
        <w:t xml:space="preserve"> la puede desatender pinchando en el botón de Ver Imagen del </w:t>
      </w:r>
      <w:r w:rsidRPr="00DC2C7E">
        <w:rPr>
          <w:sz w:val="24"/>
          <w:szCs w:val="24"/>
        </w:rPr>
        <w:t>botón</w:t>
      </w:r>
      <w:r w:rsidR="00DC2C7E" w:rsidRPr="00DC2C7E">
        <w:rPr>
          <w:sz w:val="24"/>
          <w:szCs w:val="24"/>
        </w:rPr>
        <w:t xml:space="preserve"> de ver.</w:t>
      </w:r>
    </w:p>
    <w:p w14:paraId="3F1399EB" w14:textId="2EB11314" w:rsidR="00DC2C7E" w:rsidRPr="00DC2C7E" w:rsidRDefault="00DC2C7E" w:rsidP="00DC2C7E">
      <w:pPr>
        <w:rPr>
          <w:sz w:val="24"/>
          <w:szCs w:val="24"/>
        </w:rPr>
      </w:pPr>
      <w:r w:rsidRPr="00DC2C7E">
        <w:rPr>
          <w:sz w:val="24"/>
          <w:szCs w:val="24"/>
        </w:rPr>
        <w:t xml:space="preserve">Se le redirigirá a una ventana en la cual aparecerá toda la información de la incidencia. En esta ventana debe de pinchar en el botón Desatender incidencia Imagen del </w:t>
      </w:r>
      <w:r w:rsidR="004F1D66" w:rsidRPr="00DC2C7E">
        <w:rPr>
          <w:sz w:val="24"/>
          <w:szCs w:val="24"/>
        </w:rPr>
        <w:t>botón</w:t>
      </w:r>
      <w:r w:rsidRPr="00DC2C7E">
        <w:rPr>
          <w:sz w:val="24"/>
          <w:szCs w:val="24"/>
        </w:rPr>
        <w:t xml:space="preserve"> para desatender una incidencia.</w:t>
      </w:r>
    </w:p>
    <w:p w14:paraId="6E04AEC0" w14:textId="77777777" w:rsidR="00DC2C7E" w:rsidRPr="00DC2C7E" w:rsidRDefault="00DC2C7E" w:rsidP="00DC2C7E">
      <w:pPr>
        <w:rPr>
          <w:sz w:val="24"/>
          <w:szCs w:val="24"/>
        </w:rPr>
      </w:pPr>
    </w:p>
    <w:p w14:paraId="44B0E88C" w14:textId="77777777" w:rsidR="00DC2C7E" w:rsidRPr="00DC2C7E" w:rsidRDefault="00DC2C7E" w:rsidP="00DC2C7E">
      <w:pPr>
        <w:pStyle w:val="Ttulo2"/>
      </w:pPr>
      <w:r w:rsidRPr="00DC2C7E">
        <w:t>Marcar incidencia como resuelta</w:t>
      </w:r>
    </w:p>
    <w:p w14:paraId="1C9C61C6" w14:textId="5B56DAA2" w:rsidR="00DC2C7E" w:rsidRPr="00DC2C7E" w:rsidRDefault="00DC2C7E" w:rsidP="00DC2C7E">
      <w:pPr>
        <w:rPr>
          <w:sz w:val="24"/>
          <w:szCs w:val="24"/>
        </w:rPr>
      </w:pPr>
      <w:r w:rsidRPr="00DC2C7E">
        <w:rPr>
          <w:sz w:val="24"/>
          <w:szCs w:val="24"/>
        </w:rPr>
        <w:t xml:space="preserve">Para marcar como resuelta una incidencia,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0DF74856" w14:textId="0CFB1E28" w:rsidR="00DC2C7E" w:rsidRPr="00DC2C7E" w:rsidRDefault="00DC2C7E" w:rsidP="00DC2C7E">
      <w:pPr>
        <w:rPr>
          <w:sz w:val="24"/>
          <w:szCs w:val="24"/>
        </w:rPr>
      </w:pPr>
      <w:r w:rsidRPr="00DC2C7E">
        <w:rPr>
          <w:sz w:val="24"/>
          <w:szCs w:val="24"/>
        </w:rPr>
        <w:lastRenderedPageBreak/>
        <w:t xml:space="preserve">Una vez le haya cargado la </w:t>
      </w:r>
      <w:r w:rsidR="004F1D66" w:rsidRPr="00DC2C7E">
        <w:rPr>
          <w:sz w:val="24"/>
          <w:szCs w:val="24"/>
        </w:rPr>
        <w:t>página</w:t>
      </w:r>
      <w:r w:rsidRPr="00DC2C7E">
        <w:rPr>
          <w:sz w:val="24"/>
          <w:szCs w:val="24"/>
        </w:rPr>
        <w:t xml:space="preserve">, debe dirigirse a la tabla de mis incidencias, buscar el registro de la incidencia que quiere marcar como resuelta y en la columna opciones pinchar en el botón de Ver Imagen del </w:t>
      </w:r>
      <w:r w:rsidR="004F1D66" w:rsidRPr="00DC2C7E">
        <w:rPr>
          <w:sz w:val="24"/>
          <w:szCs w:val="24"/>
        </w:rPr>
        <w:t>botón</w:t>
      </w:r>
      <w:r w:rsidRPr="00DC2C7E">
        <w:rPr>
          <w:sz w:val="24"/>
          <w:szCs w:val="24"/>
        </w:rPr>
        <w:t xml:space="preserve"> de ver.</w:t>
      </w:r>
    </w:p>
    <w:p w14:paraId="7D977B11" w14:textId="2D9A7B8A" w:rsidR="00DC2C7E" w:rsidRPr="00DC2C7E" w:rsidRDefault="00DC2C7E" w:rsidP="00DC2C7E">
      <w:pPr>
        <w:rPr>
          <w:sz w:val="24"/>
          <w:szCs w:val="24"/>
        </w:rPr>
      </w:pPr>
      <w:r w:rsidRPr="00DC2C7E">
        <w:rPr>
          <w:sz w:val="24"/>
          <w:szCs w:val="24"/>
        </w:rPr>
        <w:t xml:space="preserve">Se le redirigirá a una ventana en la cual aparecerá toda la información de la incidencia. En esta ventana debe de pinchar en el botón Marcar como resuelta Imagen del </w:t>
      </w:r>
      <w:r w:rsidR="004F1D66" w:rsidRPr="00DC2C7E">
        <w:rPr>
          <w:sz w:val="24"/>
          <w:szCs w:val="24"/>
        </w:rPr>
        <w:t>botón</w:t>
      </w:r>
      <w:r w:rsidRPr="00DC2C7E">
        <w:rPr>
          <w:sz w:val="24"/>
          <w:szCs w:val="24"/>
        </w:rPr>
        <w:t xml:space="preserve"> de macar una incidencia como resuelta.</w:t>
      </w:r>
    </w:p>
    <w:p w14:paraId="37593157" w14:textId="77777777" w:rsidR="00DC2C7E" w:rsidRPr="00DC2C7E" w:rsidRDefault="00DC2C7E" w:rsidP="00DC2C7E">
      <w:pPr>
        <w:rPr>
          <w:sz w:val="24"/>
          <w:szCs w:val="24"/>
        </w:rPr>
      </w:pPr>
      <w:r w:rsidRPr="00DC2C7E">
        <w:rPr>
          <w:sz w:val="24"/>
          <w:szCs w:val="24"/>
        </w:rPr>
        <w:t>Las incidencias solo pueden ser marcadas como resuelta por el usuario que las creo.</w:t>
      </w:r>
    </w:p>
    <w:p w14:paraId="73C69B50" w14:textId="77777777" w:rsidR="00DC2C7E" w:rsidRPr="00DC2C7E" w:rsidRDefault="00DC2C7E" w:rsidP="00DC2C7E">
      <w:pPr>
        <w:rPr>
          <w:sz w:val="24"/>
          <w:szCs w:val="24"/>
        </w:rPr>
      </w:pPr>
    </w:p>
    <w:p w14:paraId="25413B8F" w14:textId="77777777" w:rsidR="00DC2C7E" w:rsidRPr="00DC2C7E" w:rsidRDefault="00DC2C7E" w:rsidP="00DC2C7E">
      <w:pPr>
        <w:rPr>
          <w:sz w:val="24"/>
          <w:szCs w:val="24"/>
        </w:rPr>
      </w:pPr>
    </w:p>
    <w:p w14:paraId="52969B37" w14:textId="77777777" w:rsidR="00DC2C7E" w:rsidRPr="00DC2C7E" w:rsidRDefault="00DC2C7E" w:rsidP="00DC2C7E">
      <w:pPr>
        <w:pStyle w:val="Ttulo2"/>
      </w:pPr>
      <w:r w:rsidRPr="00DC2C7E">
        <w:t>Volver a abrir incidencia</w:t>
      </w:r>
    </w:p>
    <w:p w14:paraId="409AFBB6" w14:textId="0CE799B6" w:rsidR="00DC2C7E" w:rsidRPr="00DC2C7E" w:rsidRDefault="00DC2C7E" w:rsidP="00DC2C7E">
      <w:pPr>
        <w:rPr>
          <w:sz w:val="24"/>
          <w:szCs w:val="24"/>
        </w:rPr>
      </w:pPr>
      <w:r w:rsidRPr="00DC2C7E">
        <w:rPr>
          <w:sz w:val="24"/>
          <w:szCs w:val="24"/>
        </w:rPr>
        <w:t xml:space="preserve">Para volver a abrir una incidencia,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57F817B1" w14:textId="3218AF1B" w:rsidR="00DC2C7E" w:rsidRPr="00DC2C7E" w:rsidRDefault="00DC2C7E" w:rsidP="00DC2C7E">
      <w:pPr>
        <w:rPr>
          <w:sz w:val="24"/>
          <w:szCs w:val="24"/>
        </w:rPr>
      </w:pPr>
      <w:r w:rsidRPr="00DC2C7E">
        <w:rPr>
          <w:sz w:val="24"/>
          <w:szCs w:val="24"/>
        </w:rPr>
        <w:t xml:space="preserve">Una vez le haya cargado la </w:t>
      </w:r>
      <w:r w:rsidR="004F1D66" w:rsidRPr="00DC2C7E">
        <w:rPr>
          <w:sz w:val="24"/>
          <w:szCs w:val="24"/>
        </w:rPr>
        <w:t>página</w:t>
      </w:r>
      <w:r w:rsidRPr="00DC2C7E">
        <w:rPr>
          <w:sz w:val="24"/>
          <w:szCs w:val="24"/>
        </w:rPr>
        <w:t xml:space="preserve">, debe dirigirse a la tabla de mis incidencias, buscar el registro de la incidencia que quiere volver a abrir y en la columna opciones pinchar en el botón de Ver Imagen del </w:t>
      </w:r>
      <w:r w:rsidR="004F1D66" w:rsidRPr="00DC2C7E">
        <w:rPr>
          <w:sz w:val="24"/>
          <w:szCs w:val="24"/>
        </w:rPr>
        <w:t>botón</w:t>
      </w:r>
      <w:r w:rsidRPr="00DC2C7E">
        <w:rPr>
          <w:sz w:val="24"/>
          <w:szCs w:val="24"/>
        </w:rPr>
        <w:t xml:space="preserve"> de ver.</w:t>
      </w:r>
    </w:p>
    <w:p w14:paraId="35791956" w14:textId="0EE5DC0F" w:rsidR="00DC2C7E" w:rsidRPr="00DC2C7E" w:rsidRDefault="00DC2C7E" w:rsidP="00DC2C7E">
      <w:pPr>
        <w:rPr>
          <w:sz w:val="24"/>
          <w:szCs w:val="24"/>
        </w:rPr>
      </w:pPr>
      <w:r w:rsidRPr="00DC2C7E">
        <w:rPr>
          <w:sz w:val="24"/>
          <w:szCs w:val="24"/>
        </w:rPr>
        <w:t xml:space="preserve">Se le redirigirá a una ventana en la cual aparecerá toda la información de la incidencia. En esta ventana debe de pinchar en el botón Volver a abrir la incidencia Imagen del </w:t>
      </w:r>
      <w:r w:rsidR="004F1D66" w:rsidRPr="00DC2C7E">
        <w:rPr>
          <w:sz w:val="24"/>
          <w:szCs w:val="24"/>
        </w:rPr>
        <w:t>botón</w:t>
      </w:r>
      <w:r w:rsidRPr="00DC2C7E">
        <w:rPr>
          <w:sz w:val="24"/>
          <w:szCs w:val="24"/>
        </w:rPr>
        <w:t xml:space="preserve"> para volver a abrir la incidencia.</w:t>
      </w:r>
    </w:p>
    <w:p w14:paraId="01CDC5A6" w14:textId="77777777" w:rsidR="00DC2C7E" w:rsidRPr="00DC2C7E" w:rsidRDefault="00DC2C7E" w:rsidP="00DC2C7E">
      <w:pPr>
        <w:rPr>
          <w:sz w:val="24"/>
          <w:szCs w:val="24"/>
        </w:rPr>
      </w:pPr>
      <w:r w:rsidRPr="00DC2C7E">
        <w:rPr>
          <w:sz w:val="24"/>
          <w:szCs w:val="24"/>
        </w:rPr>
        <w:t>Esta acción solo se puede realizar si la incidencia se había marcado como resuelta anteriormente y por el usuario que la creo.</w:t>
      </w:r>
    </w:p>
    <w:p w14:paraId="4E2416C5" w14:textId="77777777" w:rsidR="00DC2C7E" w:rsidRPr="00DC2C7E" w:rsidRDefault="00DC2C7E" w:rsidP="00DC2C7E">
      <w:pPr>
        <w:rPr>
          <w:sz w:val="24"/>
          <w:szCs w:val="24"/>
        </w:rPr>
      </w:pPr>
    </w:p>
    <w:p w14:paraId="598A5683" w14:textId="77777777" w:rsidR="00DC2C7E" w:rsidRPr="00DC2C7E" w:rsidRDefault="00DC2C7E" w:rsidP="00DC2C7E">
      <w:pPr>
        <w:rPr>
          <w:sz w:val="24"/>
          <w:szCs w:val="24"/>
        </w:rPr>
      </w:pPr>
    </w:p>
    <w:p w14:paraId="2B25D35B" w14:textId="77777777" w:rsidR="00DC2C7E" w:rsidRPr="00DC2C7E" w:rsidRDefault="00DC2C7E" w:rsidP="00DC2C7E">
      <w:pPr>
        <w:pStyle w:val="Ttulo2"/>
      </w:pPr>
      <w:r w:rsidRPr="00DC2C7E">
        <w:t>Derivar incidencia al siguiente nivel</w:t>
      </w:r>
    </w:p>
    <w:p w14:paraId="1A96786A" w14:textId="30450938" w:rsidR="00DC2C7E" w:rsidRPr="00DC2C7E" w:rsidRDefault="00DC2C7E" w:rsidP="00DC2C7E">
      <w:pPr>
        <w:rPr>
          <w:sz w:val="24"/>
          <w:szCs w:val="24"/>
        </w:rPr>
      </w:pPr>
      <w:r w:rsidRPr="00DC2C7E">
        <w:rPr>
          <w:sz w:val="24"/>
          <w:szCs w:val="24"/>
        </w:rPr>
        <w:t xml:space="preserve">Para derivar una incidencia al siguiente nivel, debe de dirigirse en el menú izquierdo al apartado de Dashboard Imagen del </w:t>
      </w:r>
      <w:r w:rsidR="004F1D66" w:rsidRPr="00DC2C7E">
        <w:rPr>
          <w:sz w:val="24"/>
          <w:szCs w:val="24"/>
        </w:rPr>
        <w:t>botón</w:t>
      </w:r>
      <w:r w:rsidRPr="00DC2C7E">
        <w:rPr>
          <w:sz w:val="24"/>
          <w:szCs w:val="24"/>
        </w:rPr>
        <w:t xml:space="preserve"> para acceder al apartado Dashboard.</w:t>
      </w:r>
    </w:p>
    <w:p w14:paraId="31DF092D" w14:textId="6E229F70" w:rsidR="00DC2C7E" w:rsidRPr="00DC2C7E" w:rsidRDefault="00DC2C7E" w:rsidP="00DC2C7E">
      <w:pPr>
        <w:rPr>
          <w:sz w:val="24"/>
          <w:szCs w:val="24"/>
        </w:rPr>
      </w:pPr>
      <w:r w:rsidRPr="00DC2C7E">
        <w:rPr>
          <w:sz w:val="24"/>
          <w:szCs w:val="24"/>
        </w:rPr>
        <w:t xml:space="preserve">Una vez le haya cargado la </w:t>
      </w:r>
      <w:r w:rsidR="00FB3363" w:rsidRPr="00DC2C7E">
        <w:rPr>
          <w:sz w:val="24"/>
          <w:szCs w:val="24"/>
        </w:rPr>
        <w:t>página</w:t>
      </w:r>
      <w:r w:rsidRPr="00DC2C7E">
        <w:rPr>
          <w:sz w:val="24"/>
          <w:szCs w:val="24"/>
        </w:rPr>
        <w:t xml:space="preserve">, debe dirigirse a la tabla de Incidencias asignadas a </w:t>
      </w:r>
      <w:r w:rsidR="00FB3363" w:rsidRPr="00DC2C7E">
        <w:rPr>
          <w:sz w:val="24"/>
          <w:szCs w:val="24"/>
        </w:rPr>
        <w:t>mí</w:t>
      </w:r>
      <w:r w:rsidRPr="00DC2C7E">
        <w:rPr>
          <w:sz w:val="24"/>
          <w:szCs w:val="24"/>
        </w:rPr>
        <w:t xml:space="preserve">, buscar el registro de la incidencia que quiere derivar al siguiente nivel y en la columna opciones pinchar en el botón de Ver Imagen del </w:t>
      </w:r>
      <w:r w:rsidR="00FB3363" w:rsidRPr="00DC2C7E">
        <w:rPr>
          <w:sz w:val="24"/>
          <w:szCs w:val="24"/>
        </w:rPr>
        <w:t>botón</w:t>
      </w:r>
      <w:r w:rsidRPr="00DC2C7E">
        <w:rPr>
          <w:sz w:val="24"/>
          <w:szCs w:val="24"/>
        </w:rPr>
        <w:t xml:space="preserve"> de ver.</w:t>
      </w:r>
    </w:p>
    <w:p w14:paraId="546FD578" w14:textId="08990EB8" w:rsidR="00DC2C7E" w:rsidRPr="00DC2C7E" w:rsidRDefault="00DC2C7E" w:rsidP="00DC2C7E">
      <w:pPr>
        <w:rPr>
          <w:sz w:val="24"/>
          <w:szCs w:val="24"/>
        </w:rPr>
      </w:pPr>
      <w:r w:rsidRPr="00DC2C7E">
        <w:rPr>
          <w:sz w:val="24"/>
          <w:szCs w:val="24"/>
        </w:rPr>
        <w:t xml:space="preserve">Se le redirigirá a una ventana en la cual aparecerá toda la información de la incidencia. En esta ventana debe de pinchar en el botón Derivar al siguiente nivel Imagen del </w:t>
      </w:r>
      <w:r w:rsidR="00FB3363" w:rsidRPr="00DC2C7E">
        <w:rPr>
          <w:sz w:val="24"/>
          <w:szCs w:val="24"/>
        </w:rPr>
        <w:t>botón</w:t>
      </w:r>
      <w:r w:rsidRPr="00DC2C7E">
        <w:rPr>
          <w:sz w:val="24"/>
          <w:szCs w:val="24"/>
        </w:rPr>
        <w:t xml:space="preserve"> para derivar una incidencia al siguiente nivel.</w:t>
      </w:r>
    </w:p>
    <w:p w14:paraId="615D396E" w14:textId="77777777" w:rsidR="00DC2C7E" w:rsidRPr="00DC2C7E" w:rsidRDefault="00DC2C7E" w:rsidP="00DC2C7E">
      <w:pPr>
        <w:rPr>
          <w:sz w:val="24"/>
          <w:szCs w:val="24"/>
        </w:rPr>
      </w:pPr>
    </w:p>
    <w:p w14:paraId="1D820B2D" w14:textId="149F1AED" w:rsidR="00DD3584" w:rsidRPr="00B57C10" w:rsidRDefault="00DC2C7E" w:rsidP="00DC2C7E">
      <w:pPr>
        <w:rPr>
          <w:sz w:val="24"/>
          <w:szCs w:val="24"/>
        </w:rPr>
      </w:pPr>
      <w:r w:rsidRPr="00DC2C7E">
        <w:rPr>
          <w:sz w:val="24"/>
          <w:szCs w:val="24"/>
        </w:rPr>
        <w:lastRenderedPageBreak/>
        <w:t xml:space="preserve">Esta acción solo la puede realizar un administrador o el usuario que </w:t>
      </w:r>
      <w:r w:rsidR="00FB3363" w:rsidRPr="00DC2C7E">
        <w:rPr>
          <w:sz w:val="24"/>
          <w:szCs w:val="24"/>
        </w:rPr>
        <w:t>está</w:t>
      </w:r>
      <w:r w:rsidRPr="00DC2C7E">
        <w:rPr>
          <w:sz w:val="24"/>
          <w:szCs w:val="24"/>
        </w:rPr>
        <w:t xml:space="preserve"> atendiendo la incidencia, para saber </w:t>
      </w:r>
      <w:r w:rsidR="00FB3363" w:rsidRPr="00DC2C7E">
        <w:rPr>
          <w:sz w:val="24"/>
          <w:szCs w:val="24"/>
        </w:rPr>
        <w:t>cómo</w:t>
      </w:r>
      <w:r w:rsidRPr="00DC2C7E">
        <w:rPr>
          <w:sz w:val="24"/>
          <w:szCs w:val="24"/>
        </w:rPr>
        <w:t xml:space="preserve"> atender una incidencia pinche </w:t>
      </w:r>
      <w:r w:rsidR="00FB3363" w:rsidRPr="00DC2C7E">
        <w:rPr>
          <w:sz w:val="24"/>
          <w:szCs w:val="24"/>
        </w:rPr>
        <w:t>aquí</w:t>
      </w:r>
      <w:r w:rsidRPr="00DC2C7E">
        <w:rPr>
          <w:sz w:val="24"/>
          <w:szCs w:val="24"/>
        </w:rPr>
        <w:t>.</w:t>
      </w:r>
    </w:p>
    <w:sectPr w:rsidR="00DD3584" w:rsidRPr="00B57C10" w:rsidSect="006F6A5B">
      <w:headerReference w:type="default" r:id="rId19"/>
      <w:footerReference w:type="default" r:id="rId20"/>
      <w:footerReference w:type="first" r:id="rId21"/>
      <w:pgSz w:w="11907" w:h="16839"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72DB5" w14:textId="77777777" w:rsidR="00827BE6" w:rsidRDefault="00827BE6" w:rsidP="006F6A5B">
      <w:pPr>
        <w:spacing w:after="0" w:line="240" w:lineRule="auto"/>
      </w:pPr>
      <w:r>
        <w:separator/>
      </w:r>
    </w:p>
  </w:endnote>
  <w:endnote w:type="continuationSeparator" w:id="0">
    <w:p w14:paraId="15EE24E4" w14:textId="77777777" w:rsidR="00827BE6" w:rsidRDefault="00827BE6" w:rsidP="006F6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34AE" w14:textId="77777777" w:rsidR="003F3079" w:rsidRDefault="003F3079">
    <w:pPr>
      <w:pStyle w:val="Piedepgina"/>
      <w:rPr>
        <w:noProof/>
        <w:lang w:val="es-AR" w:eastAsia="es-AR"/>
      </w:rPr>
    </w:pPr>
    <w:r>
      <w:rPr>
        <w:noProof/>
        <w:lang w:val="es-AR" w:eastAsia="es-AR"/>
      </w:rPr>
      <w:drawing>
        <wp:anchor distT="0" distB="0" distL="114300" distR="114300" simplePos="0" relativeHeight="251658752" behindDoc="1" locked="0" layoutInCell="1" allowOverlap="1" wp14:anchorId="44ADB67D" wp14:editId="573EAC48">
          <wp:simplePos x="0" y="0"/>
          <wp:positionH relativeFrom="column">
            <wp:posOffset>-939610</wp:posOffset>
          </wp:positionH>
          <wp:positionV relativeFrom="paragraph">
            <wp:posOffset>-2022830</wp:posOffset>
          </wp:positionV>
          <wp:extent cx="2831110" cy="3111335"/>
          <wp:effectExtent l="152400" t="0" r="140690" b="0"/>
          <wp:wrapNone/>
          <wp:docPr id="5"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40538" t="45940" r="28690"/>
                  <a:stretch>
                    <a:fillRect/>
                  </a:stretch>
                </pic:blipFill>
                <pic:spPr bwMode="auto">
                  <a:xfrm rot="5400000">
                    <a:off x="0" y="0"/>
                    <a:ext cx="2831110" cy="3111335"/>
                  </a:xfrm>
                  <a:prstGeom prst="rect">
                    <a:avLst/>
                  </a:prstGeom>
                  <a:noFill/>
                  <a:ln w="9525">
                    <a:noFill/>
                    <a:miter lim="800000"/>
                    <a:headEnd/>
                    <a:tailEnd/>
                  </a:ln>
                </pic:spPr>
              </pic:pic>
            </a:graphicData>
          </a:graphic>
        </wp:anchor>
      </w:drawing>
    </w:r>
  </w:p>
  <w:tbl>
    <w:tblPr>
      <w:tblStyle w:val="Tablaconcuadrcula"/>
      <w:tblW w:w="0" w:type="auto"/>
      <w:tblInd w:w="4162"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694"/>
      <w:gridCol w:w="649"/>
    </w:tblGrid>
    <w:tr w:rsidR="003F3079" w:rsidRPr="003F3079" w14:paraId="36E8BC2D" w14:textId="77777777" w:rsidTr="00DD3584">
      <w:sdt>
        <w:sdtPr>
          <w:rPr>
            <w:b/>
            <w:color w:val="1F497D" w:themeColor="text2"/>
            <w:sz w:val="28"/>
          </w:rPr>
          <w:alias w:val="Autor"/>
          <w:id w:val="22187266"/>
          <w:dataBinding w:prefixMappings="xmlns:ns0='http://purl.org/dc/elements/1.1/' xmlns:ns1='http://schemas.openxmlformats.org/package/2006/metadata/core-properties' " w:xpath="/ns1:coreProperties[1]/ns0:creator[1]" w:storeItemID="{6C3C8BC8-F283-45AE-878A-BAB7291924A1}"/>
          <w:text/>
        </w:sdtPr>
        <w:sdtEndPr/>
        <w:sdtContent>
          <w:tc>
            <w:tcPr>
              <w:tcW w:w="3884" w:type="dxa"/>
            </w:tcPr>
            <w:p w14:paraId="64AFF131" w14:textId="77777777" w:rsidR="003F3079" w:rsidRPr="003F3079" w:rsidRDefault="004B1382" w:rsidP="00DD3584">
              <w:pPr>
                <w:pStyle w:val="Piedepgina"/>
                <w:ind w:right="175"/>
                <w:jc w:val="right"/>
                <w:rPr>
                  <w:sz w:val="28"/>
                </w:rPr>
              </w:pPr>
              <w:r>
                <w:rPr>
                  <w:b/>
                  <w:color w:val="1F497D" w:themeColor="text2"/>
                  <w:sz w:val="28"/>
                </w:rPr>
                <w:t>Cristian Fernandez Tirado</w:t>
              </w:r>
            </w:p>
          </w:tc>
        </w:sdtContent>
      </w:sdt>
      <w:tc>
        <w:tcPr>
          <w:tcW w:w="675" w:type="dxa"/>
        </w:tcPr>
        <w:p w14:paraId="4CC4D9EA" w14:textId="77777777" w:rsidR="003F3079" w:rsidRPr="003F3079" w:rsidRDefault="003F3079" w:rsidP="003F3079">
          <w:pPr>
            <w:pStyle w:val="Piedepgina"/>
            <w:jc w:val="right"/>
            <w:rPr>
              <w:b/>
              <w:sz w:val="28"/>
            </w:rPr>
          </w:pPr>
          <w:r w:rsidRPr="003F3079">
            <w:rPr>
              <w:b/>
              <w:sz w:val="28"/>
            </w:rPr>
            <w:fldChar w:fldCharType="begin"/>
          </w:r>
          <w:r w:rsidRPr="003F3079">
            <w:rPr>
              <w:b/>
              <w:sz w:val="28"/>
            </w:rPr>
            <w:instrText xml:space="preserve"> PAGE   \* MERGEFORMAT </w:instrText>
          </w:r>
          <w:r w:rsidRPr="003F3079">
            <w:rPr>
              <w:b/>
              <w:sz w:val="28"/>
            </w:rPr>
            <w:fldChar w:fldCharType="separate"/>
          </w:r>
          <w:r w:rsidR="00260AFF">
            <w:rPr>
              <w:b/>
              <w:noProof/>
              <w:sz w:val="28"/>
            </w:rPr>
            <w:t>2</w:t>
          </w:r>
          <w:r w:rsidRPr="003F3079">
            <w:rPr>
              <w:b/>
              <w:sz w:val="28"/>
            </w:rPr>
            <w:fldChar w:fldCharType="end"/>
          </w:r>
        </w:p>
      </w:tc>
    </w:tr>
  </w:tbl>
  <w:p w14:paraId="1987DFD8" w14:textId="77777777" w:rsidR="003F3079" w:rsidRPr="003F3079" w:rsidRDefault="003F3079">
    <w:pPr>
      <w:pStyle w:val="Piedepgina"/>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A28E7" w14:textId="77777777" w:rsidR="003F3079" w:rsidRDefault="003F3079">
    <w:pPr>
      <w:pStyle w:val="Piedepgina"/>
      <w:rPr>
        <w:noProof/>
        <w:lang w:val="es-AR" w:eastAsia="es-AR"/>
      </w:rPr>
    </w:pPr>
  </w:p>
  <w:p w14:paraId="146004C8" w14:textId="77777777" w:rsidR="003F3079" w:rsidRDefault="003F30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32057" w14:textId="77777777" w:rsidR="00827BE6" w:rsidRDefault="00827BE6" w:rsidP="006F6A5B">
      <w:pPr>
        <w:spacing w:after="0" w:line="240" w:lineRule="auto"/>
      </w:pPr>
      <w:r>
        <w:separator/>
      </w:r>
    </w:p>
  </w:footnote>
  <w:footnote w:type="continuationSeparator" w:id="0">
    <w:p w14:paraId="1CD444F5" w14:textId="77777777" w:rsidR="00827BE6" w:rsidRDefault="00827BE6" w:rsidP="006F6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6FD28" w14:textId="1A668F05" w:rsidR="006F6A5B" w:rsidRPr="003F3079" w:rsidRDefault="003F3079" w:rsidP="00D463EE">
    <w:pPr>
      <w:pStyle w:val="Encabezado"/>
      <w:pBdr>
        <w:bottom w:val="single" w:sz="4" w:space="1" w:color="auto"/>
      </w:pBdr>
      <w:rPr>
        <w:b/>
      </w:rPr>
    </w:pPr>
    <w:r>
      <w:rPr>
        <w:noProof/>
        <w:color w:val="1F497D" w:themeColor="text2"/>
        <w:sz w:val="32"/>
        <w:lang w:val="es-AR" w:eastAsia="es-AR"/>
      </w:rPr>
      <w:drawing>
        <wp:anchor distT="0" distB="0" distL="114300" distR="114300" simplePos="0" relativeHeight="251656704" behindDoc="1" locked="0" layoutInCell="1" allowOverlap="1" wp14:anchorId="7DBBC7F9" wp14:editId="27F387CE">
          <wp:simplePos x="0" y="0"/>
          <wp:positionH relativeFrom="column">
            <wp:posOffset>2003491</wp:posOffset>
          </wp:positionH>
          <wp:positionV relativeFrom="paragraph">
            <wp:posOffset>-2564022</wp:posOffset>
          </wp:positionV>
          <wp:extent cx="2375741" cy="6602680"/>
          <wp:effectExtent l="2133600" t="0" r="2120059" b="0"/>
          <wp:wrapNone/>
          <wp:docPr id="21"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16868" r="60288"/>
                  <a:stretch>
                    <a:fillRect/>
                  </a:stretch>
                </pic:blipFill>
                <pic:spPr bwMode="auto">
                  <a:xfrm rot="5400000">
                    <a:off x="0" y="0"/>
                    <a:ext cx="2375741" cy="6602680"/>
                  </a:xfrm>
                  <a:prstGeom prst="rect">
                    <a:avLst/>
                  </a:prstGeom>
                  <a:noFill/>
                  <a:ln w="9525">
                    <a:noFill/>
                    <a:miter lim="800000"/>
                    <a:headEnd/>
                    <a:tailEnd/>
                  </a:ln>
                </pic:spPr>
              </pic:pic>
            </a:graphicData>
          </a:graphic>
        </wp:anchor>
      </w:drawing>
    </w:r>
    <w:sdt>
      <w:sdtPr>
        <w:rPr>
          <w:b/>
          <w:color w:val="1F497D" w:themeColor="text2"/>
          <w:sz w:val="32"/>
        </w:rPr>
        <w:alias w:val="Título"/>
        <w:id w:val="22187257"/>
        <w:placeholder>
          <w:docPart w:val="D2B9BF132307474DAE7E90587523F191"/>
        </w:placeholder>
        <w:dataBinding w:prefixMappings="xmlns:ns0='http://purl.org/dc/elements/1.1/' xmlns:ns1='http://schemas.openxmlformats.org/package/2006/metadata/core-properties' " w:xpath="/ns1:coreProperties[1]/ns0:title[1]" w:storeItemID="{6C3C8BC8-F283-45AE-878A-BAB7291924A1}"/>
        <w:text/>
      </w:sdtPr>
      <w:sdtEndPr/>
      <w:sdtContent>
        <w:r w:rsidR="000212F1">
          <w:rPr>
            <w:b/>
            <w:color w:val="1F497D" w:themeColor="text2"/>
            <w:sz w:val="32"/>
          </w:rPr>
          <w:t>Manual de Usuario</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30377"/>
    <w:multiLevelType w:val="hybridMultilevel"/>
    <w:tmpl w:val="4FA00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382"/>
    <w:rsid w:val="000212F1"/>
    <w:rsid w:val="00047449"/>
    <w:rsid w:val="00063E57"/>
    <w:rsid w:val="000D3ABB"/>
    <w:rsid w:val="000E2C8F"/>
    <w:rsid w:val="000E69F2"/>
    <w:rsid w:val="00260AFF"/>
    <w:rsid w:val="00274E5D"/>
    <w:rsid w:val="00316D1F"/>
    <w:rsid w:val="00337DBB"/>
    <w:rsid w:val="00345E25"/>
    <w:rsid w:val="00355535"/>
    <w:rsid w:val="003707D3"/>
    <w:rsid w:val="003F3079"/>
    <w:rsid w:val="00431806"/>
    <w:rsid w:val="00493DD3"/>
    <w:rsid w:val="004B1382"/>
    <w:rsid w:val="004F1D66"/>
    <w:rsid w:val="004F55F8"/>
    <w:rsid w:val="00543329"/>
    <w:rsid w:val="00544580"/>
    <w:rsid w:val="006548E1"/>
    <w:rsid w:val="006F6A5B"/>
    <w:rsid w:val="00701839"/>
    <w:rsid w:val="0073720F"/>
    <w:rsid w:val="00757C9C"/>
    <w:rsid w:val="00827BE6"/>
    <w:rsid w:val="0086163B"/>
    <w:rsid w:val="00937B04"/>
    <w:rsid w:val="00963097"/>
    <w:rsid w:val="00984F60"/>
    <w:rsid w:val="009F1F14"/>
    <w:rsid w:val="00A270A9"/>
    <w:rsid w:val="00A61B0A"/>
    <w:rsid w:val="00B57C10"/>
    <w:rsid w:val="00B8377D"/>
    <w:rsid w:val="00B92A2F"/>
    <w:rsid w:val="00B9451C"/>
    <w:rsid w:val="00C100A6"/>
    <w:rsid w:val="00C32C93"/>
    <w:rsid w:val="00C42A7A"/>
    <w:rsid w:val="00D21A71"/>
    <w:rsid w:val="00D463EE"/>
    <w:rsid w:val="00D6287F"/>
    <w:rsid w:val="00D72336"/>
    <w:rsid w:val="00D81E4F"/>
    <w:rsid w:val="00DC2C7E"/>
    <w:rsid w:val="00DD3584"/>
    <w:rsid w:val="00DF2288"/>
    <w:rsid w:val="00EA48B0"/>
    <w:rsid w:val="00EB29FD"/>
    <w:rsid w:val="00EE3EBC"/>
    <w:rsid w:val="00EF52AC"/>
    <w:rsid w:val="00F22B86"/>
    <w:rsid w:val="00F76A49"/>
    <w:rsid w:val="00FB336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3664C0"/>
  <w15:docId w15:val="{B73273EB-07DA-4342-A6AC-27E150A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A71"/>
    <w:rPr>
      <w:lang w:val="es-ES"/>
    </w:rPr>
  </w:style>
  <w:style w:type="paragraph" w:styleId="Ttulo1">
    <w:name w:val="heading 1"/>
    <w:basedOn w:val="Normal"/>
    <w:next w:val="Normal"/>
    <w:link w:val="Ttulo1Car"/>
    <w:uiPriority w:val="9"/>
    <w:qFormat/>
    <w:rsid w:val="00260AF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260AF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260AFF"/>
    <w:pPr>
      <w:keepNext/>
      <w:keepLines/>
      <w:spacing w:before="200" w:after="0"/>
      <w:outlineLvl w:val="2"/>
    </w:pPr>
    <w:rPr>
      <w:rFonts w:asciiTheme="majorHAnsi" w:eastAsiaTheme="majorEastAsia" w:hAnsiTheme="majorHAnsi" w:cstheme="majorBidi"/>
      <w:b/>
      <w:bCs/>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6A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6A5B"/>
    <w:rPr>
      <w:lang w:val="es-ES"/>
    </w:rPr>
  </w:style>
  <w:style w:type="paragraph" w:styleId="Piedepgina">
    <w:name w:val="footer"/>
    <w:basedOn w:val="Normal"/>
    <w:link w:val="PiedepginaCar"/>
    <w:uiPriority w:val="99"/>
    <w:semiHidden/>
    <w:unhideWhenUsed/>
    <w:rsid w:val="006F6A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F6A5B"/>
    <w:rPr>
      <w:lang w:val="es-ES"/>
    </w:rPr>
  </w:style>
  <w:style w:type="character" w:styleId="Textodelmarcadordeposicin">
    <w:name w:val="Placeholder Text"/>
    <w:basedOn w:val="Fuentedeprrafopredeter"/>
    <w:uiPriority w:val="99"/>
    <w:semiHidden/>
    <w:rsid w:val="006F6A5B"/>
    <w:rPr>
      <w:color w:val="808080"/>
    </w:rPr>
  </w:style>
  <w:style w:type="paragraph" w:styleId="Textodeglobo">
    <w:name w:val="Balloon Text"/>
    <w:basedOn w:val="Normal"/>
    <w:link w:val="TextodegloboCar"/>
    <w:uiPriority w:val="99"/>
    <w:semiHidden/>
    <w:unhideWhenUsed/>
    <w:rsid w:val="006F6A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6A5B"/>
    <w:rPr>
      <w:rFonts w:ascii="Tahoma" w:hAnsi="Tahoma" w:cs="Tahoma"/>
      <w:sz w:val="16"/>
      <w:szCs w:val="16"/>
      <w:lang w:val="es-ES"/>
    </w:rPr>
  </w:style>
  <w:style w:type="table" w:styleId="Tablaconcuadrcula">
    <w:name w:val="Table Grid"/>
    <w:basedOn w:val="Tablanormal"/>
    <w:uiPriority w:val="59"/>
    <w:rsid w:val="003F30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260AFF"/>
    <w:pPr>
      <w:pBdr>
        <w:bottom w:val="thinThickSmallGap" w:sz="24" w:space="4" w:color="4F81BD" w:themeColor="accent1"/>
      </w:pBdr>
      <w:spacing w:before="600" w:after="300" w:line="240" w:lineRule="auto"/>
      <w:contextualSpacing/>
      <w:jc w:val="center"/>
    </w:pPr>
    <w:rPr>
      <w:rFonts w:asciiTheme="majorHAnsi" w:eastAsiaTheme="majorEastAsia" w:hAnsiTheme="majorHAnsi"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260AFF"/>
    <w:rPr>
      <w:rFonts w:asciiTheme="majorHAnsi" w:eastAsiaTheme="majorEastAsia" w:hAnsiTheme="majorHAnsi" w:cstheme="majorBidi"/>
      <w:color w:val="17365D" w:themeColor="text2" w:themeShade="BF"/>
      <w:spacing w:val="5"/>
      <w:kern w:val="28"/>
      <w:sz w:val="56"/>
      <w:szCs w:val="52"/>
      <w:lang w:val="es-ES"/>
    </w:rPr>
  </w:style>
  <w:style w:type="character" w:customStyle="1" w:styleId="Ttulo1Car">
    <w:name w:val="Título 1 Car"/>
    <w:basedOn w:val="Fuentedeprrafopredeter"/>
    <w:link w:val="Ttulo1"/>
    <w:uiPriority w:val="9"/>
    <w:rsid w:val="00260AFF"/>
    <w:rPr>
      <w:rFonts w:asciiTheme="majorHAnsi" w:eastAsiaTheme="majorEastAsia" w:hAnsiTheme="majorHAnsi" w:cstheme="majorBidi"/>
      <w:b/>
      <w:bCs/>
      <w:color w:val="365F91" w:themeColor="accent1" w:themeShade="BF"/>
      <w:sz w:val="32"/>
      <w:szCs w:val="28"/>
      <w:lang w:val="es-ES"/>
    </w:rPr>
  </w:style>
  <w:style w:type="character" w:customStyle="1" w:styleId="Ttulo2Car">
    <w:name w:val="Título 2 Car"/>
    <w:basedOn w:val="Fuentedeprrafopredeter"/>
    <w:link w:val="Ttulo2"/>
    <w:uiPriority w:val="9"/>
    <w:rsid w:val="00260AFF"/>
    <w:rPr>
      <w:rFonts w:asciiTheme="majorHAnsi" w:eastAsiaTheme="majorEastAsia" w:hAnsiTheme="majorHAnsi" w:cstheme="majorBidi"/>
      <w:b/>
      <w:bCs/>
      <w:color w:val="4F81BD" w:themeColor="accent1"/>
      <w:sz w:val="28"/>
      <w:szCs w:val="26"/>
      <w:lang w:val="es-ES"/>
    </w:rPr>
  </w:style>
  <w:style w:type="character" w:customStyle="1" w:styleId="Ttulo3Car">
    <w:name w:val="Título 3 Car"/>
    <w:basedOn w:val="Fuentedeprrafopredeter"/>
    <w:link w:val="Ttulo3"/>
    <w:uiPriority w:val="9"/>
    <w:rsid w:val="00260AFF"/>
    <w:rPr>
      <w:rFonts w:asciiTheme="majorHAnsi" w:eastAsiaTheme="majorEastAsia" w:hAnsiTheme="majorHAnsi" w:cstheme="majorBidi"/>
      <w:b/>
      <w:bCs/>
      <w:color w:val="4F81BD" w:themeColor="accent1"/>
      <w:sz w:val="24"/>
      <w:lang w:val="es-ES"/>
    </w:rPr>
  </w:style>
  <w:style w:type="paragraph" w:styleId="TtuloTDC">
    <w:name w:val="TOC Heading"/>
    <w:basedOn w:val="Ttulo1"/>
    <w:next w:val="Normal"/>
    <w:uiPriority w:val="39"/>
    <w:semiHidden/>
    <w:unhideWhenUsed/>
    <w:qFormat/>
    <w:rsid w:val="00D463EE"/>
    <w:pPr>
      <w:outlineLvl w:val="9"/>
    </w:pPr>
  </w:style>
  <w:style w:type="paragraph" w:styleId="TDC1">
    <w:name w:val="toc 1"/>
    <w:basedOn w:val="Normal"/>
    <w:next w:val="Normal"/>
    <w:autoRedefine/>
    <w:uiPriority w:val="39"/>
    <w:unhideWhenUsed/>
    <w:rsid w:val="00D463EE"/>
    <w:pPr>
      <w:spacing w:after="100"/>
    </w:pPr>
  </w:style>
  <w:style w:type="paragraph" w:styleId="TDC2">
    <w:name w:val="toc 2"/>
    <w:basedOn w:val="Normal"/>
    <w:next w:val="Normal"/>
    <w:autoRedefine/>
    <w:uiPriority w:val="39"/>
    <w:unhideWhenUsed/>
    <w:rsid w:val="00D463EE"/>
    <w:pPr>
      <w:spacing w:after="100"/>
      <w:ind w:left="220"/>
    </w:pPr>
  </w:style>
  <w:style w:type="paragraph" w:styleId="TDC3">
    <w:name w:val="toc 3"/>
    <w:basedOn w:val="Normal"/>
    <w:next w:val="Normal"/>
    <w:autoRedefine/>
    <w:uiPriority w:val="39"/>
    <w:unhideWhenUsed/>
    <w:rsid w:val="00D463EE"/>
    <w:pPr>
      <w:spacing w:after="100"/>
      <w:ind w:left="440"/>
    </w:pPr>
  </w:style>
  <w:style w:type="character" w:styleId="Hipervnculo">
    <w:name w:val="Hyperlink"/>
    <w:basedOn w:val="Fuentedeprrafopredeter"/>
    <w:uiPriority w:val="99"/>
    <w:unhideWhenUsed/>
    <w:rsid w:val="00D463EE"/>
    <w:rPr>
      <w:color w:val="0000FF" w:themeColor="hyperlink"/>
      <w:u w:val="single"/>
    </w:rPr>
  </w:style>
  <w:style w:type="paragraph" w:styleId="Prrafodelista">
    <w:name w:val="List Paragraph"/>
    <w:basedOn w:val="Normal"/>
    <w:uiPriority w:val="34"/>
    <w:qFormat/>
    <w:rsid w:val="00DC2C7E"/>
    <w:pPr>
      <w:ind w:left="720"/>
      <w:contextualSpacing/>
    </w:pPr>
  </w:style>
  <w:style w:type="character" w:styleId="Mencinsinresolver">
    <w:name w:val="Unresolved Mention"/>
    <w:basedOn w:val="Fuentedeprrafopredeter"/>
    <w:uiPriority w:val="99"/>
    <w:semiHidden/>
    <w:unhideWhenUsed/>
    <w:rsid w:val="00EF52AC"/>
    <w:rPr>
      <w:color w:val="605E5C"/>
      <w:shd w:val="clear" w:color="auto" w:fill="E1DFDD"/>
    </w:rPr>
  </w:style>
  <w:style w:type="paragraph" w:styleId="Citadestacada">
    <w:name w:val="Intense Quote"/>
    <w:basedOn w:val="Normal"/>
    <w:next w:val="Normal"/>
    <w:link w:val="CitadestacadaCar"/>
    <w:uiPriority w:val="30"/>
    <w:qFormat/>
    <w:rsid w:val="000E2C8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0E2C8F"/>
    <w:rPr>
      <w:i/>
      <w:iCs/>
      <w:color w:val="4F81BD" w:themeColor="accent1"/>
      <w:lang w:val="es-ES"/>
    </w:rPr>
  </w:style>
  <w:style w:type="character" w:styleId="Hipervnculovisitado">
    <w:name w:val="FollowedHyperlink"/>
    <w:basedOn w:val="Fuentedeprrafopredeter"/>
    <w:uiPriority w:val="99"/>
    <w:semiHidden/>
    <w:unhideWhenUsed/>
    <w:rsid w:val="00C100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082604">
      <w:bodyDiv w:val="1"/>
      <w:marLeft w:val="0"/>
      <w:marRight w:val="0"/>
      <w:marTop w:val="0"/>
      <w:marBottom w:val="0"/>
      <w:divBdr>
        <w:top w:val="none" w:sz="0" w:space="0" w:color="auto"/>
        <w:left w:val="none" w:sz="0" w:space="0" w:color="auto"/>
        <w:bottom w:val="none" w:sz="0" w:space="0" w:color="auto"/>
        <w:right w:val="none" w:sz="0" w:space="0" w:color="auto"/>
      </w:divBdr>
      <w:divsChild>
        <w:div w:id="1842163547">
          <w:blockQuote w:val="1"/>
          <w:marLeft w:val="0"/>
          <w:marRight w:val="0"/>
          <w:marTop w:val="0"/>
          <w:marBottom w:val="240"/>
          <w:divBdr>
            <w:top w:val="none" w:sz="0" w:space="0" w:color="auto"/>
            <w:left w:val="none" w:sz="0" w:space="0" w:color="auto"/>
            <w:bottom w:val="none" w:sz="0" w:space="0" w:color="auto"/>
            <w:right w:val="none" w:sz="0" w:space="0" w:color="auto"/>
          </w:divBdr>
        </w:div>
        <w:div w:id="1461605175">
          <w:blockQuote w:val="1"/>
          <w:marLeft w:val="0"/>
          <w:marRight w:val="0"/>
          <w:marTop w:val="0"/>
          <w:marBottom w:val="240"/>
          <w:divBdr>
            <w:top w:val="none" w:sz="0" w:space="0" w:color="auto"/>
            <w:left w:val="none" w:sz="0" w:space="0" w:color="auto"/>
            <w:bottom w:val="none" w:sz="0" w:space="0" w:color="auto"/>
            <w:right w:val="none" w:sz="0" w:space="0" w:color="auto"/>
          </w:divBdr>
        </w:div>
        <w:div w:id="1935824515">
          <w:blockQuote w:val="1"/>
          <w:marLeft w:val="0"/>
          <w:marRight w:val="0"/>
          <w:marTop w:val="0"/>
          <w:marBottom w:val="240"/>
          <w:divBdr>
            <w:top w:val="none" w:sz="0" w:space="0" w:color="auto"/>
            <w:left w:val="none" w:sz="0" w:space="0" w:color="auto"/>
            <w:bottom w:val="none" w:sz="0" w:space="0" w:color="auto"/>
            <w:right w:val="none" w:sz="0" w:space="0" w:color="auto"/>
          </w:divBdr>
        </w:div>
        <w:div w:id="2081781251">
          <w:blockQuote w:val="1"/>
          <w:marLeft w:val="0"/>
          <w:marRight w:val="0"/>
          <w:marTop w:val="0"/>
          <w:marBottom w:val="240"/>
          <w:divBdr>
            <w:top w:val="none" w:sz="0" w:space="0" w:color="auto"/>
            <w:left w:val="none" w:sz="0" w:space="0" w:color="auto"/>
            <w:bottom w:val="none" w:sz="0" w:space="0" w:color="auto"/>
            <w:right w:val="none" w:sz="0" w:space="0" w:color="auto"/>
          </w:divBdr>
        </w:div>
        <w:div w:id="2046560188">
          <w:blockQuote w:val="1"/>
          <w:marLeft w:val="0"/>
          <w:marRight w:val="0"/>
          <w:marTop w:val="0"/>
          <w:marBottom w:val="240"/>
          <w:divBdr>
            <w:top w:val="none" w:sz="0" w:space="0" w:color="auto"/>
            <w:left w:val="none" w:sz="0" w:space="0" w:color="auto"/>
            <w:bottom w:val="none" w:sz="0" w:space="0" w:color="auto"/>
            <w:right w:val="none" w:sz="0" w:space="0" w:color="auto"/>
          </w:divBdr>
        </w:div>
        <w:div w:id="956840032">
          <w:blockQuote w:val="1"/>
          <w:marLeft w:val="0"/>
          <w:marRight w:val="0"/>
          <w:marTop w:val="0"/>
          <w:marBottom w:val="240"/>
          <w:divBdr>
            <w:top w:val="none" w:sz="0" w:space="0" w:color="auto"/>
            <w:left w:val="none" w:sz="0" w:space="0" w:color="auto"/>
            <w:bottom w:val="none" w:sz="0" w:space="0" w:color="auto"/>
            <w:right w:val="none" w:sz="0" w:space="0" w:color="auto"/>
          </w:divBdr>
        </w:div>
        <w:div w:id="1689409690">
          <w:blockQuote w:val="1"/>
          <w:marLeft w:val="0"/>
          <w:marRight w:val="0"/>
          <w:marTop w:val="0"/>
          <w:marBottom w:val="240"/>
          <w:divBdr>
            <w:top w:val="none" w:sz="0" w:space="0" w:color="auto"/>
            <w:left w:val="none" w:sz="0" w:space="0" w:color="auto"/>
            <w:bottom w:val="none" w:sz="0" w:space="0" w:color="auto"/>
            <w:right w:val="none" w:sz="0" w:space="0" w:color="auto"/>
          </w:divBdr>
        </w:div>
        <w:div w:id="1063020099">
          <w:blockQuote w:val="1"/>
          <w:marLeft w:val="0"/>
          <w:marRight w:val="0"/>
          <w:marTop w:val="0"/>
          <w:marBottom w:val="240"/>
          <w:divBdr>
            <w:top w:val="none" w:sz="0" w:space="0" w:color="auto"/>
            <w:left w:val="none" w:sz="0" w:space="0" w:color="auto"/>
            <w:bottom w:val="none" w:sz="0" w:space="0" w:color="auto"/>
            <w:right w:val="none" w:sz="0" w:space="0" w:color="auto"/>
          </w:divBdr>
        </w:div>
        <w:div w:id="1309286501">
          <w:blockQuote w:val="1"/>
          <w:marLeft w:val="0"/>
          <w:marRight w:val="0"/>
          <w:marTop w:val="0"/>
          <w:marBottom w:val="240"/>
          <w:divBdr>
            <w:top w:val="none" w:sz="0" w:space="0" w:color="auto"/>
            <w:left w:val="none" w:sz="0" w:space="0" w:color="auto"/>
            <w:bottom w:val="none" w:sz="0" w:space="0" w:color="auto"/>
            <w:right w:val="none" w:sz="0" w:space="0" w:color="auto"/>
          </w:divBdr>
        </w:div>
        <w:div w:id="1557428978">
          <w:blockQuote w:val="1"/>
          <w:marLeft w:val="0"/>
          <w:marRight w:val="0"/>
          <w:marTop w:val="0"/>
          <w:marBottom w:val="240"/>
          <w:divBdr>
            <w:top w:val="none" w:sz="0" w:space="0" w:color="auto"/>
            <w:left w:val="none" w:sz="0" w:space="0" w:color="auto"/>
            <w:bottom w:val="none" w:sz="0" w:space="0" w:color="auto"/>
            <w:right w:val="none" w:sz="0" w:space="0" w:color="auto"/>
          </w:divBdr>
        </w:div>
        <w:div w:id="1070271579">
          <w:blockQuote w:val="1"/>
          <w:marLeft w:val="0"/>
          <w:marRight w:val="0"/>
          <w:marTop w:val="0"/>
          <w:marBottom w:val="240"/>
          <w:divBdr>
            <w:top w:val="none" w:sz="0" w:space="0" w:color="auto"/>
            <w:left w:val="none" w:sz="0" w:space="0" w:color="auto"/>
            <w:bottom w:val="none" w:sz="0" w:space="0" w:color="auto"/>
            <w:right w:val="none" w:sz="0" w:space="0" w:color="auto"/>
          </w:divBdr>
        </w:div>
        <w:div w:id="2101177063">
          <w:blockQuote w:val="1"/>
          <w:marLeft w:val="0"/>
          <w:marRight w:val="0"/>
          <w:marTop w:val="0"/>
          <w:marBottom w:val="240"/>
          <w:divBdr>
            <w:top w:val="none" w:sz="0" w:space="0" w:color="auto"/>
            <w:left w:val="none" w:sz="0" w:space="0" w:color="auto"/>
            <w:bottom w:val="none" w:sz="0" w:space="0" w:color="auto"/>
            <w:right w:val="none" w:sz="0" w:space="0" w:color="auto"/>
          </w:divBdr>
        </w:div>
        <w:div w:id="1427649100">
          <w:blockQuote w:val="1"/>
          <w:marLeft w:val="0"/>
          <w:marRight w:val="0"/>
          <w:marTop w:val="0"/>
          <w:marBottom w:val="240"/>
          <w:divBdr>
            <w:top w:val="none" w:sz="0" w:space="0" w:color="auto"/>
            <w:left w:val="none" w:sz="0" w:space="0" w:color="auto"/>
            <w:bottom w:val="none" w:sz="0" w:space="0" w:color="auto"/>
            <w:right w:val="none" w:sz="0" w:space="0" w:color="auto"/>
          </w:divBdr>
        </w:div>
        <w:div w:id="410588009">
          <w:blockQuote w:val="1"/>
          <w:marLeft w:val="0"/>
          <w:marRight w:val="0"/>
          <w:marTop w:val="0"/>
          <w:marBottom w:val="240"/>
          <w:divBdr>
            <w:top w:val="none" w:sz="0" w:space="0" w:color="auto"/>
            <w:left w:val="none" w:sz="0" w:space="0" w:color="auto"/>
            <w:bottom w:val="none" w:sz="0" w:space="0" w:color="auto"/>
            <w:right w:val="none" w:sz="0" w:space="0" w:color="auto"/>
          </w:divBdr>
        </w:div>
        <w:div w:id="814759483">
          <w:blockQuote w:val="1"/>
          <w:marLeft w:val="0"/>
          <w:marRight w:val="0"/>
          <w:marTop w:val="0"/>
          <w:marBottom w:val="240"/>
          <w:divBdr>
            <w:top w:val="none" w:sz="0" w:space="0" w:color="auto"/>
            <w:left w:val="none" w:sz="0" w:space="0" w:color="auto"/>
            <w:bottom w:val="none" w:sz="0" w:space="0" w:color="auto"/>
            <w:right w:val="none" w:sz="0" w:space="0" w:color="auto"/>
          </w:divBdr>
        </w:div>
        <w:div w:id="174641486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ris\Google%20Drive\PlantillaWordAz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B9BF132307474DAE7E90587523F191"/>
        <w:category>
          <w:name w:val="General"/>
          <w:gallery w:val="placeholder"/>
        </w:category>
        <w:types>
          <w:type w:val="bbPlcHdr"/>
        </w:types>
        <w:behaviors>
          <w:behavior w:val="content"/>
        </w:behaviors>
        <w:guid w:val="{3D2427EC-5CC4-4675-8DD4-05FCA7296DC0}"/>
      </w:docPartPr>
      <w:docPartBody>
        <w:p w:rsidR="00000000" w:rsidRDefault="001E4743">
          <w:pPr>
            <w:pStyle w:val="D2B9BF132307474DAE7E90587523F191"/>
          </w:pPr>
          <w:r w:rsidRPr="00AE2AF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43"/>
    <w:rsid w:val="001E47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D2B9BF132307474DAE7E90587523F191">
    <w:name w:val="D2B9BF132307474DAE7E90587523F1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abril de 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6724CD-DA98-4809-B625-ED078EDAC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PlantillaWordAzul.dotx</Template>
  <TotalTime>95</TotalTime>
  <Pages>26</Pages>
  <Words>3066</Words>
  <Characters>16869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Titulo</vt:lpstr>
    </vt:vector>
  </TitlesOfParts>
  <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
  <dc:creator>Cristian Fernandez Tirado</dc:creator>
  <cp:lastModifiedBy>Cristian Fernandez Tirado</cp:lastModifiedBy>
  <cp:revision>20</cp:revision>
  <dcterms:created xsi:type="dcterms:W3CDTF">2021-05-11T17:25:00Z</dcterms:created>
  <dcterms:modified xsi:type="dcterms:W3CDTF">2021-05-11T19:00:00Z</dcterms:modified>
</cp:coreProperties>
</file>