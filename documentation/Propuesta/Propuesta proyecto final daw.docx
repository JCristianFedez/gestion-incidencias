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3F82F" w14:textId="77777777" w:rsidR="006F6A5B" w:rsidRDefault="00EB29FD">
      <w:r>
        <w:rPr>
          <w:noProof/>
          <w:lang w:val="es-AR" w:eastAsia="es-AR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4D1BC76B" wp14:editId="3DBE2997">
                <wp:simplePos x="0" y="0"/>
                <wp:positionH relativeFrom="column">
                  <wp:posOffset>-1115060</wp:posOffset>
                </wp:positionH>
                <wp:positionV relativeFrom="paragraph">
                  <wp:posOffset>-852170</wp:posOffset>
                </wp:positionV>
                <wp:extent cx="7574915" cy="10687685"/>
                <wp:effectExtent l="3175" t="635" r="3810" b="0"/>
                <wp:wrapNone/>
                <wp:docPr id="9" name="Lienz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5945" cy="10687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82955" y="652780"/>
                            <a:ext cx="652970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onsolas" w:hAnsi="Consolas" w:cs="Consolas"/>
                                  <w:b/>
                                  <w:color w:val="1F497D" w:themeColor="text2"/>
                                  <w:sz w:val="120"/>
                                  <w:szCs w:val="120"/>
                                </w:rPr>
                                <w:alias w:val="Título"/>
                                <w:id w:val="22187196"/>
                                <w:placeholder>
                                  <w:docPart w:val="A918B76BADFB48BEA99B2805D458612D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74FE8CFD" w14:textId="34DA8AA7" w:rsidR="006F6A5B" w:rsidRPr="006F6A5B" w:rsidRDefault="000410E3" w:rsidP="00EB29FD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color w:val="1F497D" w:themeColor="text2"/>
                                      <w:sz w:val="120"/>
                                      <w:szCs w:val="12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1F497D" w:themeColor="text2"/>
                                      <w:sz w:val="120"/>
                                      <w:szCs w:val="120"/>
                                    </w:rPr>
                                    <w:t>Proyecto Final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00" y="1588770"/>
                            <a:ext cx="71056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690620" y="10152380"/>
                            <a:ext cx="3622040" cy="40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74905" w14:textId="1B3BDBA5" w:rsidR="006F6A5B" w:rsidRPr="006F6A5B" w:rsidRDefault="00544580" w:rsidP="00963097">
                              <w:pPr>
                                <w:jc w:val="righ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instrText xml:space="preserve"> TIME \@ "dd/MM/yyyy" </w:instrTex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fldChar w:fldCharType="separate"/>
                              </w:r>
                              <w:r w:rsidR="00961DF5">
                                <w:rPr>
                                  <w:b/>
                                  <w:noProof/>
                                  <w:sz w:val="36"/>
                                </w:rPr>
                                <w:t>24/03/2021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94050" y="1650365"/>
                            <a:ext cx="4025265" cy="116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sz w:val="32"/>
                                </w:rPr>
                                <w:alias w:val="Asunto"/>
                                <w:id w:val="22187238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589123FC" w14:textId="3CA6AAD2" w:rsidR="006F6A5B" w:rsidRPr="006F6A5B" w:rsidRDefault="000410E3" w:rsidP="00EB29FD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Propuesta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922270" y="9810115"/>
                            <a:ext cx="4405630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color w:val="1F497D" w:themeColor="text2"/>
                                  <w:sz w:val="36"/>
                                </w:rPr>
                                <w:alias w:val="Autor"/>
                                <w:id w:val="22187243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4C81582E" w14:textId="77777777" w:rsidR="006F6A5B" w:rsidRPr="00963097" w:rsidRDefault="000410E3" w:rsidP="00963097">
                                  <w:pPr>
                                    <w:jc w:val="right"/>
                                    <w:rPr>
                                      <w:b/>
                                      <w:color w:val="1F497D" w:themeColor="text2"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D" w:themeColor="text2"/>
                                      <w:sz w:val="36"/>
                                    </w:rPr>
                                    <w:t>Cristian Fernandez Tirado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50105" y="10151745"/>
                            <a:ext cx="255587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1BC76B" id="Lienzo 4" o:spid="_x0000_s1026" editas="canvas" style="position:absolute;margin-left:-87.8pt;margin-top:-67.1pt;width:596.45pt;height:841.55pt;z-index:-251657216" coordsize="75749,106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749;height:106876;visibility:visible;mso-wrap-style:square">
                  <v:fill o:detectmouseclick="t"/>
                  <v:path o:connecttype="none"/>
                </v:shape>
                <v:shape id="Picture 7" o:spid="_x0000_s1028" type="#_x0000_t75" style="position:absolute;width:69259;height:106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9" type="#_x0000_t202" style="position:absolute;left:7829;top:6527;width:65297;height:1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rFonts w:ascii="Consolas" w:hAnsi="Consolas" w:cs="Consolas"/>
                            <w:b/>
                            <w:color w:val="1F497D" w:themeColor="text2"/>
                            <w:sz w:val="120"/>
                            <w:szCs w:val="120"/>
                          </w:rPr>
                          <w:alias w:val="Título"/>
                          <w:id w:val="22187196"/>
                          <w:placeholder>
                            <w:docPart w:val="A918B76BADFB48BEA99B2805D458612D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74FE8CFD" w14:textId="34DA8AA7" w:rsidR="006F6A5B" w:rsidRPr="006F6A5B" w:rsidRDefault="000410E3" w:rsidP="00EB29FD">
                            <w:pPr>
                              <w:jc w:val="center"/>
                              <w:rPr>
                                <w:rFonts w:ascii="Consolas" w:hAnsi="Consolas" w:cs="Consolas"/>
                                <w:color w:val="1F497D" w:themeColor="text2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1F497D" w:themeColor="text2"/>
                                <w:sz w:val="120"/>
                                <w:szCs w:val="120"/>
                              </w:rPr>
                              <w:t>Proyecto Final</w:t>
                            </w:r>
                          </w:p>
                        </w:sdtContent>
                      </w:sdt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0" type="#_x0000_t32" style="position:absolute;left:381;top:15887;width:71056;height: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" strokeweight="1.5pt"/>
                <v:shape id="Text Box 10" o:spid="_x0000_s1031" type="#_x0000_t202" style="position:absolute;left:36906;top:101523;width:36220;height: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9D74905" w14:textId="1B3BDBA5" w:rsidR="006F6A5B" w:rsidRPr="006F6A5B" w:rsidRDefault="00544580" w:rsidP="00963097">
                        <w:pPr>
                          <w:jc w:val="righ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fldChar w:fldCharType="begin"/>
                        </w:r>
                        <w:r>
                          <w:rPr>
                            <w:b/>
                            <w:sz w:val="36"/>
                          </w:rPr>
                          <w:instrText xml:space="preserve"> TIME \@ "dd/MM/yyyy" </w:instrText>
                        </w:r>
                        <w:r>
                          <w:rPr>
                            <w:b/>
                            <w:sz w:val="36"/>
                          </w:rPr>
                          <w:fldChar w:fldCharType="separate"/>
                        </w:r>
                        <w:r w:rsidR="00961DF5">
                          <w:rPr>
                            <w:b/>
                            <w:noProof/>
                            <w:sz w:val="36"/>
                          </w:rPr>
                          <w:t>24/03/2021</w:t>
                        </w:r>
                        <w:r>
                          <w:rPr>
                            <w:b/>
                            <w:sz w:val="3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12" o:spid="_x0000_s1032" type="#_x0000_t202" style="position:absolute;left:31940;top:16503;width:40253;height:1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sz w:val="32"/>
                          </w:rPr>
                          <w:alias w:val="Asunto"/>
                          <w:id w:val="22187238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 w14:paraId="589123FC" w14:textId="3CA6AAD2" w:rsidR="006F6A5B" w:rsidRPr="006F6A5B" w:rsidRDefault="000410E3" w:rsidP="00EB29F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Propuesta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3" o:spid="_x0000_s1033" type="#_x0000_t202" style="position:absolute;left:29222;top:98101;width:44057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sdt>
                        <w:sdtPr>
                          <w:rPr>
                            <w:b/>
                            <w:color w:val="1F497D" w:themeColor="text2"/>
                            <w:sz w:val="36"/>
                          </w:rPr>
                          <w:alias w:val="Autor"/>
                          <w:id w:val="22187243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4C81582E" w14:textId="77777777" w:rsidR="006F6A5B" w:rsidRPr="00963097" w:rsidRDefault="000410E3" w:rsidP="00963097">
                            <w:pPr>
                              <w:jc w:val="right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Cristian Fernandez Tirado</w:t>
                            </w:r>
                          </w:p>
                        </w:sdtContent>
                      </w:sdt>
                    </w:txbxContent>
                  </v:textbox>
                </v:shape>
                <v:shape id="AutoShape 14" o:spid="_x0000_s1034" type="#_x0000_t32" style="position:absolute;left:46501;top:101517;width:25558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" strokeweight="1.5pt"/>
              </v:group>
            </w:pict>
          </mc:Fallback>
        </mc:AlternateContent>
      </w:r>
    </w:p>
    <w:p w14:paraId="4134D966" w14:textId="77777777" w:rsidR="00337DBB" w:rsidRDefault="00337DBB" w:rsidP="00337DBB">
      <w:pPr>
        <w:tabs>
          <w:tab w:val="center" w:pos="4252"/>
        </w:tabs>
        <w:jc w:val="center"/>
      </w:pPr>
    </w:p>
    <w:p w14:paraId="2384EBFB" w14:textId="77777777" w:rsidR="00260AFF" w:rsidRPr="00DD3584" w:rsidRDefault="006F6A5B" w:rsidP="00EA48B0">
      <w:pPr>
        <w:tabs>
          <w:tab w:val="center" w:pos="4252"/>
        </w:tabs>
      </w:pPr>
      <w:r w:rsidRPr="00337DBB">
        <w:br w:type="page"/>
      </w:r>
      <w:r w:rsidR="00337DBB">
        <w:lastRenderedPageBreak/>
        <w:tab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2187510"/>
        <w:docPartObj>
          <w:docPartGallery w:val="Table of Contents"/>
          <w:docPartUnique/>
        </w:docPartObj>
      </w:sdtPr>
      <w:sdtEndPr/>
      <w:sdtContent>
        <w:p w14:paraId="3D5DD26D" w14:textId="77777777" w:rsidR="00D463EE" w:rsidRDefault="00D463EE" w:rsidP="00260AFF">
          <w:pPr>
            <w:pStyle w:val="TtuloTDC"/>
            <w:pBdr>
              <w:bottom w:val="single" w:sz="4" w:space="1" w:color="4F81BD" w:themeColor="accent1"/>
            </w:pBdr>
          </w:pPr>
          <w:r>
            <w:t>Contenido</w:t>
          </w:r>
        </w:p>
        <w:p w14:paraId="6666D31F" w14:textId="2856FE30" w:rsidR="00B90630" w:rsidRDefault="00D463EE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479005" w:history="1">
            <w:r w:rsidR="00B90630" w:rsidRPr="007A1FD8">
              <w:rPr>
                <w:rStyle w:val="Hipervnculo"/>
                <w:noProof/>
              </w:rPr>
              <w:t>Título del proyecto</w:t>
            </w:r>
            <w:r w:rsidR="00B90630">
              <w:rPr>
                <w:noProof/>
                <w:webHidden/>
              </w:rPr>
              <w:tab/>
            </w:r>
            <w:r w:rsidR="00B90630">
              <w:rPr>
                <w:noProof/>
                <w:webHidden/>
              </w:rPr>
              <w:fldChar w:fldCharType="begin"/>
            </w:r>
            <w:r w:rsidR="00B90630">
              <w:rPr>
                <w:noProof/>
                <w:webHidden/>
              </w:rPr>
              <w:instrText xml:space="preserve"> PAGEREF _Toc67479005 \h </w:instrText>
            </w:r>
            <w:r w:rsidR="00B90630">
              <w:rPr>
                <w:noProof/>
                <w:webHidden/>
              </w:rPr>
            </w:r>
            <w:r w:rsidR="00B90630"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3</w:t>
            </w:r>
            <w:r w:rsidR="00B90630">
              <w:rPr>
                <w:noProof/>
                <w:webHidden/>
              </w:rPr>
              <w:fldChar w:fldCharType="end"/>
            </w:r>
          </w:hyperlink>
        </w:p>
        <w:p w14:paraId="11BE2CEC" w14:textId="45561D9B" w:rsidR="00B90630" w:rsidRDefault="00B9063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7479006" w:history="1">
            <w:r w:rsidRPr="007A1FD8">
              <w:rPr>
                <w:rStyle w:val="Hipervnculo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_Toc67479006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1959" w14:textId="7A5C3EC4" w:rsidR="00B90630" w:rsidRDefault="00B9063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7479007" w:history="1">
            <w:r w:rsidRPr="007A1FD8">
              <w:rPr>
                <w:rStyle w:val="Hipervnculo"/>
                <w:noProof/>
              </w:rPr>
              <w:t>Tipos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_Toc67479007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4D57" w14:textId="2F8332E9" w:rsidR="00B90630" w:rsidRDefault="00B90630">
          <w:pPr>
            <w:pStyle w:val="TDC2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7479008" w:history="1">
            <w:r w:rsidRPr="007A1FD8">
              <w:rPr>
                <w:rStyle w:val="Hipervnculo"/>
                <w:noProof/>
              </w:rPr>
              <w:t>Clasificación de las incidencias: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_Toc67479008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CC90" w14:textId="0AF97729" w:rsidR="00B90630" w:rsidRDefault="00B9063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7479009" w:history="1">
            <w:r w:rsidRPr="007A1FD8">
              <w:rPr>
                <w:rStyle w:val="Hipervnculo"/>
                <w:noProof/>
              </w:rPr>
              <w:t>Tecnologías software que se utilizarán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_Toc67479009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6E81" w14:textId="52DC3CBD" w:rsidR="00B90630" w:rsidRDefault="00B9063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7479010" w:history="1">
            <w:r w:rsidRPr="007A1FD8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_Toc67479010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1B90" w14:textId="04C50AC8" w:rsidR="00B90630" w:rsidRDefault="00B90630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7479011" w:history="1">
            <w:r w:rsidRPr="007A1FD8">
              <w:rPr>
                <w:rStyle w:val="Hipervnculo"/>
                <w:noProof/>
              </w:rPr>
              <w:t>Fecha prevista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_Toc67479011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1D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11E3" w14:textId="2A3C2ED8" w:rsidR="00D463EE" w:rsidRDefault="00D463EE">
          <w:r>
            <w:fldChar w:fldCharType="end"/>
          </w:r>
        </w:p>
      </w:sdtContent>
    </w:sdt>
    <w:p w14:paraId="014EF50E" w14:textId="60F3FEFF" w:rsidR="000410E3" w:rsidRDefault="000410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2C7F7E" w14:textId="35E37434" w:rsidR="000410E3" w:rsidRDefault="000410E3" w:rsidP="000410E3">
      <w:pPr>
        <w:pStyle w:val="Ttulo1"/>
        <w:jc w:val="center"/>
      </w:pPr>
      <w:bookmarkStart w:id="0" w:name="_Toc67479005"/>
      <w:r w:rsidRPr="000410E3">
        <w:lastRenderedPageBreak/>
        <w:t>Título del proyecto</w:t>
      </w:r>
      <w:bookmarkEnd w:id="0"/>
    </w:p>
    <w:p w14:paraId="71EDB4A5" w14:textId="47382244" w:rsidR="000410E3" w:rsidRDefault="000410E3" w:rsidP="000410E3">
      <w:pPr>
        <w:rPr>
          <w:sz w:val="24"/>
          <w:szCs w:val="24"/>
        </w:rPr>
      </w:pPr>
    </w:p>
    <w:p w14:paraId="4F875C26" w14:textId="1D045C15" w:rsidR="000410E3" w:rsidRDefault="000410E3" w:rsidP="000410E3">
      <w:pPr>
        <w:rPr>
          <w:sz w:val="24"/>
          <w:szCs w:val="24"/>
        </w:rPr>
      </w:pPr>
      <w:r>
        <w:rPr>
          <w:sz w:val="24"/>
          <w:szCs w:val="24"/>
        </w:rPr>
        <w:t>EL titulo del proyecto es SGI que son las siglas de Sistema de Gestión de Incidencias</w:t>
      </w:r>
    </w:p>
    <w:p w14:paraId="4B4D46C1" w14:textId="6EA02BA2" w:rsidR="000410E3" w:rsidRDefault="000410E3" w:rsidP="000410E3">
      <w:pPr>
        <w:rPr>
          <w:sz w:val="24"/>
          <w:szCs w:val="24"/>
        </w:rPr>
      </w:pPr>
    </w:p>
    <w:p w14:paraId="7BECF8BA" w14:textId="4D0EECD5" w:rsidR="000410E3" w:rsidRPr="000410E3" w:rsidRDefault="000410E3" w:rsidP="000410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23FB63" w14:textId="50A08B8F" w:rsidR="000410E3" w:rsidRDefault="000410E3" w:rsidP="000410E3">
      <w:pPr>
        <w:pStyle w:val="Ttulo1"/>
        <w:jc w:val="center"/>
      </w:pPr>
      <w:bookmarkStart w:id="1" w:name="_Toc67479006"/>
      <w:r w:rsidRPr="000410E3">
        <w:lastRenderedPageBreak/>
        <w:t>Descripción del proyecto</w:t>
      </w:r>
      <w:bookmarkEnd w:id="1"/>
    </w:p>
    <w:p w14:paraId="3A16C12B" w14:textId="15FD6EC2" w:rsidR="000410E3" w:rsidRDefault="000410E3" w:rsidP="000410E3">
      <w:pPr>
        <w:rPr>
          <w:sz w:val="24"/>
          <w:szCs w:val="24"/>
        </w:rPr>
      </w:pPr>
    </w:p>
    <w:p w14:paraId="4BAA36BA" w14:textId="6C8DB73B" w:rsidR="000818E1" w:rsidRDefault="000410E3" w:rsidP="000410E3">
      <w:pPr>
        <w:rPr>
          <w:sz w:val="24"/>
          <w:szCs w:val="24"/>
        </w:rPr>
      </w:pPr>
      <w:r>
        <w:rPr>
          <w:sz w:val="24"/>
          <w:szCs w:val="24"/>
        </w:rPr>
        <w:t>El proyecto consiste en una aplicación web dedicada a la gestión de incidencias</w:t>
      </w:r>
      <w:r w:rsidR="000818E1">
        <w:rPr>
          <w:sz w:val="24"/>
          <w:szCs w:val="24"/>
        </w:rPr>
        <w:t>, en la cual unos usuarios reportan incidencias y otros se encargan de atenderlas e intentar solucionarlas y si no es capaz de lograrlo la deriva al siguiente nivel</w:t>
      </w:r>
      <w:r w:rsidR="002226A9">
        <w:rPr>
          <w:sz w:val="24"/>
          <w:szCs w:val="24"/>
        </w:rPr>
        <w:t>.</w:t>
      </w:r>
    </w:p>
    <w:p w14:paraId="1947FE73" w14:textId="2A525BA1" w:rsidR="000410E3" w:rsidRDefault="005F3302" w:rsidP="005F3302">
      <w:pPr>
        <w:pStyle w:val="Ttulo2"/>
      </w:pPr>
      <w:bookmarkStart w:id="2" w:name="_Toc67479007"/>
      <w:r>
        <w:t>Tipos de usuarios:</w:t>
      </w:r>
      <w:bookmarkEnd w:id="2"/>
    </w:p>
    <w:p w14:paraId="7D51E7B6" w14:textId="08574ECA" w:rsidR="000410E3" w:rsidRPr="000410E3" w:rsidRDefault="000410E3" w:rsidP="000410E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Administradores:</w:t>
      </w:r>
    </w:p>
    <w:p w14:paraId="18764485" w14:textId="0ADB712E" w:rsidR="000410E3" w:rsidRDefault="000410E3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Pueden crear, modificar y dar de baja usuarios.</w:t>
      </w:r>
    </w:p>
    <w:p w14:paraId="1F91B00E" w14:textId="6DE38AA4" w:rsidR="000410E3" w:rsidRDefault="000410E3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 asignar un proyecto a un usuario de soporte, así como su nivel dentro de este, además de modificar y eliminar la relación</w:t>
      </w:r>
    </w:p>
    <w:p w14:paraId="1BA635DB" w14:textId="1DEF911A" w:rsidR="000410E3" w:rsidRDefault="000410E3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Pueden reportar, ver y atender todas las incidencias.</w:t>
      </w:r>
    </w:p>
    <w:p w14:paraId="0A9E5357" w14:textId="1EB4CB6A" w:rsidR="000410E3" w:rsidRDefault="000410E3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 crear, modificar y dar de baja proyectos.</w:t>
      </w:r>
    </w:p>
    <w:p w14:paraId="18EC61CD" w14:textId="48C6BCC0" w:rsidR="005F3302" w:rsidRPr="000410E3" w:rsidRDefault="005F3302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 ver todos los proyectos.</w:t>
      </w:r>
    </w:p>
    <w:p w14:paraId="1397CEC8" w14:textId="4D4AB03C" w:rsidR="000410E3" w:rsidRPr="000410E3" w:rsidRDefault="000410E3" w:rsidP="000410E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Soporte:</w:t>
      </w:r>
    </w:p>
    <w:p w14:paraId="4557D4F9" w14:textId="303432D4" w:rsidR="000410E3" w:rsidRDefault="000410E3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Puede reportar, ver y atender incidencias </w:t>
      </w:r>
      <w:r w:rsidR="005F3302">
        <w:rPr>
          <w:sz w:val="24"/>
          <w:szCs w:val="24"/>
        </w:rPr>
        <w:t>que estén asignadas a su mismo proyecto y estén en su mismo nivel.</w:t>
      </w:r>
    </w:p>
    <w:p w14:paraId="537E8FBA" w14:textId="19B37C81" w:rsidR="005F3302" w:rsidRPr="000410E3" w:rsidRDefault="005F3302" w:rsidP="000410E3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Solo puede ver los proyectos que tiene asignado.</w:t>
      </w:r>
    </w:p>
    <w:p w14:paraId="494B0E8F" w14:textId="18F8007C" w:rsidR="000410E3" w:rsidRPr="005F3302" w:rsidRDefault="000410E3" w:rsidP="000410E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Clientes:</w:t>
      </w:r>
    </w:p>
    <w:p w14:paraId="7D375DF3" w14:textId="0B43ED17" w:rsidR="005F3302" w:rsidRDefault="005F3302" w:rsidP="005F330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Pueden reportar incidencias.</w:t>
      </w:r>
    </w:p>
    <w:p w14:paraId="341E071C" w14:textId="08B7ED37" w:rsidR="005F3302" w:rsidRDefault="005F3302" w:rsidP="005F330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Puede ver todos los proyectos.</w:t>
      </w:r>
    </w:p>
    <w:p w14:paraId="13140EA8" w14:textId="2AD5B76E" w:rsidR="005F3302" w:rsidRPr="005F3302" w:rsidRDefault="005F3302" w:rsidP="005F330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Anónimos:</w:t>
      </w:r>
    </w:p>
    <w:p w14:paraId="62C9EE48" w14:textId="713C2A7A" w:rsidR="005F3302" w:rsidRDefault="005F3302" w:rsidP="005F330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Son los usuarios que no han iniciado sesión</w:t>
      </w:r>
    </w:p>
    <w:p w14:paraId="6E6639AE" w14:textId="3F1D3F64" w:rsidR="005F3302" w:rsidRPr="005F3302" w:rsidRDefault="005F3302" w:rsidP="005F3302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Solo pueden ver la pagina de bienvenido y créditos</w:t>
      </w:r>
    </w:p>
    <w:p w14:paraId="3A3095BF" w14:textId="6BA4F284" w:rsidR="000410E3" w:rsidRDefault="000410E3" w:rsidP="000410E3">
      <w:pPr>
        <w:rPr>
          <w:sz w:val="24"/>
          <w:szCs w:val="24"/>
        </w:rPr>
      </w:pPr>
    </w:p>
    <w:p w14:paraId="31F8977B" w14:textId="5F5C8BB5" w:rsidR="005F3302" w:rsidRDefault="005F3302" w:rsidP="005F3302">
      <w:pPr>
        <w:pStyle w:val="Ttulo2"/>
      </w:pPr>
      <w:bookmarkStart w:id="3" w:name="_Toc67479008"/>
      <w:r>
        <w:t>Clasificación de las incidencias:</w:t>
      </w:r>
      <w:bookmarkEnd w:id="3"/>
    </w:p>
    <w:p w14:paraId="127CA53E" w14:textId="0E4A2CD3" w:rsidR="005F3302" w:rsidRDefault="005F3302" w:rsidP="000410E3">
      <w:pPr>
        <w:rPr>
          <w:sz w:val="24"/>
          <w:szCs w:val="24"/>
        </w:rPr>
      </w:pPr>
      <w:r>
        <w:rPr>
          <w:sz w:val="24"/>
          <w:szCs w:val="24"/>
        </w:rPr>
        <w:t>Las incidencias se clasifican en proyectos y dentro de este en niveles, además de tener una severidad que indica lo importante que es y un estado que indica si esta resuelta, sin asignar o asignada a alguien.</w:t>
      </w:r>
    </w:p>
    <w:p w14:paraId="4EA64AE8" w14:textId="5C947F38" w:rsidR="005F3302" w:rsidRDefault="005F3302" w:rsidP="000410E3">
      <w:pPr>
        <w:rPr>
          <w:sz w:val="24"/>
          <w:szCs w:val="24"/>
        </w:rPr>
      </w:pPr>
    </w:p>
    <w:p w14:paraId="47E1787C" w14:textId="77777777" w:rsidR="005F3302" w:rsidRDefault="005F3302" w:rsidP="000410E3">
      <w:pPr>
        <w:rPr>
          <w:sz w:val="24"/>
          <w:szCs w:val="24"/>
        </w:rPr>
      </w:pPr>
    </w:p>
    <w:p w14:paraId="078F9514" w14:textId="3029187B" w:rsidR="005F3302" w:rsidRPr="000410E3" w:rsidRDefault="005F3302" w:rsidP="000410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1CF508" w14:textId="6015B651" w:rsidR="000410E3" w:rsidRDefault="000410E3" w:rsidP="005F3302">
      <w:pPr>
        <w:pStyle w:val="Ttulo1"/>
        <w:jc w:val="center"/>
      </w:pPr>
      <w:bookmarkStart w:id="4" w:name="_Toc67479009"/>
      <w:r w:rsidRPr="000410E3">
        <w:lastRenderedPageBreak/>
        <w:t>Tecnologías software que se utilizarán</w:t>
      </w:r>
      <w:bookmarkEnd w:id="4"/>
    </w:p>
    <w:p w14:paraId="3C003D35" w14:textId="0545EEAB" w:rsidR="005F3302" w:rsidRDefault="005F3302" w:rsidP="000410E3">
      <w:pPr>
        <w:rPr>
          <w:sz w:val="24"/>
          <w:szCs w:val="24"/>
        </w:rPr>
      </w:pPr>
      <w:r>
        <w:rPr>
          <w:sz w:val="24"/>
          <w:szCs w:val="24"/>
        </w:rPr>
        <w:t>En este proyecto se usarán las siguientes tecnologías:</w:t>
      </w:r>
    </w:p>
    <w:p w14:paraId="5E4569E7" w14:textId="3AA3B945" w:rsidR="005F3302" w:rsidRP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Laravel 8 – </w:t>
      </w:r>
      <w:r>
        <w:rPr>
          <w:sz w:val="24"/>
          <w:szCs w:val="24"/>
        </w:rPr>
        <w:t>Framework del lado del servidor</w:t>
      </w:r>
    </w:p>
    <w:p w14:paraId="1FD8D3AD" w14:textId="3AFD363C" w:rsidR="005F3302" w:rsidRP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Bootstrap 4.6 – </w:t>
      </w:r>
      <w:r>
        <w:rPr>
          <w:sz w:val="24"/>
          <w:szCs w:val="24"/>
        </w:rPr>
        <w:t>Para estilos</w:t>
      </w:r>
    </w:p>
    <w:p w14:paraId="0A91FF89" w14:textId="5FCA73D3" w:rsid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JQuery 3.6.0 – </w:t>
      </w:r>
      <w:r>
        <w:rPr>
          <w:sz w:val="24"/>
          <w:szCs w:val="24"/>
        </w:rPr>
        <w:t>Para agregar mas interacciones en el lado del cliente</w:t>
      </w:r>
    </w:p>
    <w:p w14:paraId="74CA530B" w14:textId="29EF210A" w:rsidR="0095547C" w:rsidRDefault="0095547C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JavaScript –</w:t>
      </w:r>
      <w:r>
        <w:rPr>
          <w:sz w:val="24"/>
          <w:szCs w:val="24"/>
        </w:rPr>
        <w:t xml:space="preserve"> Complemento a </w:t>
      </w:r>
      <w:proofErr w:type="spellStart"/>
      <w:r>
        <w:rPr>
          <w:sz w:val="24"/>
          <w:szCs w:val="24"/>
        </w:rPr>
        <w:t>Jquery</w:t>
      </w:r>
      <w:proofErr w:type="spellEnd"/>
    </w:p>
    <w:p w14:paraId="621A6E77" w14:textId="4C9052B0" w:rsid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0818E1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SS –</w:t>
      </w:r>
      <w:r>
        <w:rPr>
          <w:sz w:val="24"/>
          <w:szCs w:val="24"/>
        </w:rPr>
        <w:t xml:space="preserve"> Procesador de </w:t>
      </w:r>
      <w:proofErr w:type="spellStart"/>
      <w:r>
        <w:rPr>
          <w:sz w:val="24"/>
          <w:szCs w:val="24"/>
        </w:rPr>
        <w:t>css</w:t>
      </w:r>
      <w:proofErr w:type="spellEnd"/>
    </w:p>
    <w:p w14:paraId="321FB874" w14:textId="28F91F7A" w:rsid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MySQL –</w:t>
      </w:r>
      <w:r>
        <w:rPr>
          <w:sz w:val="24"/>
          <w:szCs w:val="24"/>
        </w:rPr>
        <w:t xml:space="preserve"> Base de datos</w:t>
      </w:r>
    </w:p>
    <w:p w14:paraId="7FB7BBF9" w14:textId="2032F6DD" w:rsid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Node</w:t>
      </w:r>
      <w:proofErr w:type="spellEnd"/>
      <w:r>
        <w:rPr>
          <w:b/>
          <w:bCs/>
          <w:sz w:val="24"/>
          <w:szCs w:val="24"/>
        </w:rPr>
        <w:t xml:space="preserve"> y </w:t>
      </w:r>
      <w:proofErr w:type="spellStart"/>
      <w:r>
        <w:rPr>
          <w:b/>
          <w:bCs/>
          <w:sz w:val="24"/>
          <w:szCs w:val="24"/>
        </w:rPr>
        <w:t>Composer</w:t>
      </w:r>
      <w:proofErr w:type="spellEnd"/>
      <w:r>
        <w:rPr>
          <w:b/>
          <w:bCs/>
          <w:sz w:val="24"/>
          <w:szCs w:val="24"/>
        </w:rPr>
        <w:t xml:space="preserve"> –</w:t>
      </w:r>
      <w:r>
        <w:rPr>
          <w:sz w:val="24"/>
          <w:szCs w:val="24"/>
        </w:rPr>
        <w:t xml:space="preserve"> Durante el desarrollo para la instalación de paquetes</w:t>
      </w:r>
    </w:p>
    <w:p w14:paraId="5E3546FD" w14:textId="6077963B" w:rsidR="005F3302" w:rsidRDefault="005F3302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Blade –</w:t>
      </w:r>
      <w:r>
        <w:rPr>
          <w:sz w:val="24"/>
          <w:szCs w:val="24"/>
        </w:rPr>
        <w:t xml:space="preserve"> Motor de plantillas para </w:t>
      </w:r>
      <w:proofErr w:type="spellStart"/>
      <w:r>
        <w:rPr>
          <w:sz w:val="24"/>
          <w:szCs w:val="24"/>
        </w:rPr>
        <w:t>php</w:t>
      </w:r>
      <w:proofErr w:type="spellEnd"/>
    </w:p>
    <w:p w14:paraId="66CB3258" w14:textId="1240981E" w:rsidR="00252E3F" w:rsidRPr="005F3302" w:rsidRDefault="00252E3F" w:rsidP="005F330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Git –</w:t>
      </w:r>
      <w:r>
        <w:rPr>
          <w:sz w:val="24"/>
          <w:szCs w:val="24"/>
        </w:rPr>
        <w:t xml:space="preserve"> Sistema de control de versiones para un mejo</w:t>
      </w:r>
      <w:r w:rsidR="00354B29">
        <w:rPr>
          <w:sz w:val="24"/>
          <w:szCs w:val="24"/>
        </w:rPr>
        <w:t>r orden al desarrollar</w:t>
      </w:r>
    </w:p>
    <w:p w14:paraId="546089BC" w14:textId="2F3BCEEE" w:rsidR="005F3302" w:rsidRDefault="005F3302" w:rsidP="000410E3">
      <w:pPr>
        <w:rPr>
          <w:sz w:val="24"/>
          <w:szCs w:val="24"/>
        </w:rPr>
      </w:pPr>
    </w:p>
    <w:p w14:paraId="1080D0FD" w14:textId="38DE45E3" w:rsidR="009F6A71" w:rsidRPr="000410E3" w:rsidRDefault="009F6A71" w:rsidP="000410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F0F493" w14:textId="422BF659" w:rsidR="000410E3" w:rsidRDefault="000410E3" w:rsidP="009F6A71">
      <w:pPr>
        <w:pStyle w:val="Ttulo1"/>
        <w:jc w:val="center"/>
      </w:pPr>
      <w:bookmarkStart w:id="5" w:name="_Toc67479010"/>
      <w:r w:rsidRPr="000410E3">
        <w:lastRenderedPageBreak/>
        <w:t>Despliegue de la aplicación</w:t>
      </w:r>
      <w:bookmarkEnd w:id="5"/>
    </w:p>
    <w:p w14:paraId="0EDD86F7" w14:textId="4C52F53D" w:rsidR="000818E1" w:rsidRDefault="009F6A71" w:rsidP="000410E3">
      <w:p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 w:rsidR="000818E1">
        <w:rPr>
          <w:sz w:val="24"/>
          <w:szCs w:val="24"/>
        </w:rPr>
        <w:t xml:space="preserve">aplicación se desplegará en el siguiente </w:t>
      </w:r>
      <w:proofErr w:type="spellStart"/>
      <w:r w:rsidR="000818E1">
        <w:rPr>
          <w:sz w:val="24"/>
          <w:szCs w:val="24"/>
        </w:rPr>
        <w:t>provedor</w:t>
      </w:r>
      <w:proofErr w:type="spellEnd"/>
      <w:r w:rsidR="000818E1">
        <w:rPr>
          <w:sz w:val="24"/>
          <w:szCs w:val="24"/>
        </w:rPr>
        <w:t xml:space="preserve">: </w:t>
      </w:r>
      <w:hyperlink r:id="rId11" w:history="1">
        <w:r w:rsidR="000818E1" w:rsidRPr="00497283">
          <w:rPr>
            <w:rStyle w:val="Hipervnculo"/>
            <w:sz w:val="24"/>
            <w:szCs w:val="24"/>
          </w:rPr>
          <w:t>https://infinityfree.net/</w:t>
        </w:r>
      </w:hyperlink>
    </w:p>
    <w:p w14:paraId="2597079E" w14:textId="2E0C05CD" w:rsidR="000818E1" w:rsidRDefault="000818E1" w:rsidP="000410E3">
      <w:pPr>
        <w:rPr>
          <w:sz w:val="24"/>
          <w:szCs w:val="24"/>
        </w:rPr>
      </w:pPr>
    </w:p>
    <w:p w14:paraId="1E47554D" w14:textId="293A70F8" w:rsidR="000818E1" w:rsidRDefault="000818E1" w:rsidP="000410E3">
      <w:pPr>
        <w:rPr>
          <w:sz w:val="24"/>
          <w:szCs w:val="24"/>
        </w:rPr>
      </w:pPr>
      <w:r>
        <w:rPr>
          <w:sz w:val="24"/>
          <w:szCs w:val="24"/>
        </w:rPr>
        <w:t xml:space="preserve">En el se usa MySQL y apache para desplegar la </w:t>
      </w:r>
      <w:proofErr w:type="spellStart"/>
      <w:r>
        <w:rPr>
          <w:sz w:val="24"/>
          <w:szCs w:val="24"/>
        </w:rPr>
        <w:t>aplicacion</w:t>
      </w:r>
      <w:proofErr w:type="spellEnd"/>
    </w:p>
    <w:p w14:paraId="1EBEA760" w14:textId="77777777" w:rsidR="000818E1" w:rsidRDefault="000818E1" w:rsidP="000410E3">
      <w:pPr>
        <w:rPr>
          <w:sz w:val="24"/>
          <w:szCs w:val="24"/>
        </w:rPr>
      </w:pPr>
    </w:p>
    <w:p w14:paraId="2BF47F08" w14:textId="5DBA2973" w:rsidR="009F6A71" w:rsidRPr="000410E3" w:rsidRDefault="000818E1" w:rsidP="000410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8A6C22" w14:textId="77969687" w:rsidR="00DD3584" w:rsidRDefault="000410E3" w:rsidP="000818E1">
      <w:pPr>
        <w:pStyle w:val="Ttulo1"/>
        <w:jc w:val="center"/>
      </w:pPr>
      <w:bookmarkStart w:id="6" w:name="_Toc67479011"/>
      <w:r w:rsidRPr="000410E3">
        <w:lastRenderedPageBreak/>
        <w:t>Fecha prevista de entrega</w:t>
      </w:r>
      <w:bookmarkEnd w:id="6"/>
    </w:p>
    <w:p w14:paraId="6719B220" w14:textId="77777777" w:rsidR="000818E1" w:rsidRPr="000818E1" w:rsidRDefault="000818E1" w:rsidP="000818E1"/>
    <w:p w14:paraId="0DAA4E07" w14:textId="1E928F77" w:rsidR="000818E1" w:rsidRPr="000818E1" w:rsidRDefault="000818E1" w:rsidP="000818E1">
      <w:pPr>
        <w:rPr>
          <w:sz w:val="24"/>
          <w:szCs w:val="24"/>
        </w:rPr>
      </w:pPr>
      <w:r w:rsidRPr="000818E1">
        <w:rPr>
          <w:sz w:val="24"/>
          <w:szCs w:val="24"/>
        </w:rPr>
        <w:t>La fecha prevista es a principios de junio</w:t>
      </w:r>
      <w:r>
        <w:rPr>
          <w:sz w:val="24"/>
          <w:szCs w:val="24"/>
        </w:rPr>
        <w:t>, pudiendo variar según los problemas que se encuentren</w:t>
      </w:r>
    </w:p>
    <w:sectPr w:rsidR="000818E1" w:rsidRPr="000818E1" w:rsidSect="006F6A5B">
      <w:headerReference w:type="default" r:id="rId12"/>
      <w:footerReference w:type="default" r:id="rId13"/>
      <w:footerReference w:type="first" r:id="rId14"/>
      <w:pgSz w:w="11907" w:h="16839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F9239" w14:textId="77777777" w:rsidR="00C365C1" w:rsidRDefault="00C365C1" w:rsidP="006F6A5B">
      <w:pPr>
        <w:spacing w:after="0" w:line="240" w:lineRule="auto"/>
      </w:pPr>
      <w:r>
        <w:separator/>
      </w:r>
    </w:p>
  </w:endnote>
  <w:endnote w:type="continuationSeparator" w:id="0">
    <w:p w14:paraId="7BA98B95" w14:textId="77777777" w:rsidR="00C365C1" w:rsidRDefault="00C365C1" w:rsidP="006F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13AAA5" w14:textId="77777777" w:rsidR="003F3079" w:rsidRDefault="003F3079">
    <w:pPr>
      <w:pStyle w:val="Piedepgina"/>
      <w:rPr>
        <w:noProof/>
        <w:lang w:val="es-AR" w:eastAsia="es-AR"/>
      </w:rPr>
    </w:pPr>
    <w:r>
      <w:rPr>
        <w:noProof/>
        <w:lang w:val="es-AR" w:eastAsia="es-AR"/>
      </w:rPr>
      <w:drawing>
        <wp:anchor distT="0" distB="0" distL="114300" distR="114300" simplePos="0" relativeHeight="251658752" behindDoc="1" locked="0" layoutInCell="1" allowOverlap="1" wp14:anchorId="4A2B9144" wp14:editId="0470C33C">
          <wp:simplePos x="0" y="0"/>
          <wp:positionH relativeFrom="column">
            <wp:posOffset>-939610</wp:posOffset>
          </wp:positionH>
          <wp:positionV relativeFrom="paragraph">
            <wp:posOffset>-2022830</wp:posOffset>
          </wp:positionV>
          <wp:extent cx="2831110" cy="3111335"/>
          <wp:effectExtent l="152400" t="0" r="140690" b="0"/>
          <wp:wrapNone/>
          <wp:docPr id="5" name="Imagen 21" descr="http://1.bp.blogspot.com/_ecNZSVR4JCI/TSZImiUY1mI/AAAAAAAAA0k/WgQX9NFppXo/s1600/307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http://1.bp.blogspot.com/_ecNZSVR4JCI/TSZImiUY1mI/AAAAAAAAA0k/WgQX9NFppXo/s1600/30716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538" t="45940" r="28690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2831110" cy="31113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tbl>
    <w:tblPr>
      <w:tblStyle w:val="Tablaconcuadrcula"/>
      <w:tblW w:w="0" w:type="auto"/>
      <w:tblInd w:w="41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94"/>
      <w:gridCol w:w="649"/>
    </w:tblGrid>
    <w:tr w:rsidR="003F3079" w:rsidRPr="003F3079" w14:paraId="243C67B3" w14:textId="77777777" w:rsidTr="00DD3584">
      <w:sdt>
        <w:sdtPr>
          <w:rPr>
            <w:b/>
            <w:color w:val="1F497D" w:themeColor="text2"/>
            <w:sz w:val="28"/>
          </w:rPr>
          <w:alias w:val="Autor"/>
          <w:id w:val="22187266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3884" w:type="dxa"/>
            </w:tcPr>
            <w:p w14:paraId="5F86734D" w14:textId="77777777" w:rsidR="003F3079" w:rsidRPr="003F3079" w:rsidRDefault="000410E3" w:rsidP="00DD3584">
              <w:pPr>
                <w:pStyle w:val="Piedepgina"/>
                <w:ind w:right="175"/>
                <w:jc w:val="right"/>
                <w:rPr>
                  <w:sz w:val="28"/>
                </w:rPr>
              </w:pPr>
              <w:r>
                <w:rPr>
                  <w:b/>
                  <w:color w:val="1F497D" w:themeColor="text2"/>
                  <w:sz w:val="28"/>
                </w:rPr>
                <w:t>Cristian Fernandez Tirado</w:t>
              </w:r>
            </w:p>
          </w:tc>
        </w:sdtContent>
      </w:sdt>
      <w:tc>
        <w:tcPr>
          <w:tcW w:w="675" w:type="dxa"/>
        </w:tcPr>
        <w:p w14:paraId="44023873" w14:textId="77777777" w:rsidR="003F3079" w:rsidRPr="003F3079" w:rsidRDefault="003F3079" w:rsidP="003F3079">
          <w:pPr>
            <w:pStyle w:val="Piedepgina"/>
            <w:jc w:val="right"/>
            <w:rPr>
              <w:b/>
              <w:sz w:val="28"/>
            </w:rPr>
          </w:pPr>
          <w:r w:rsidRPr="003F3079">
            <w:rPr>
              <w:b/>
              <w:sz w:val="28"/>
            </w:rPr>
            <w:fldChar w:fldCharType="begin"/>
          </w:r>
          <w:r w:rsidRPr="003F3079">
            <w:rPr>
              <w:b/>
              <w:sz w:val="28"/>
            </w:rPr>
            <w:instrText xml:space="preserve"> PAGE   \* MERGEFORMAT </w:instrText>
          </w:r>
          <w:r w:rsidRPr="003F3079">
            <w:rPr>
              <w:b/>
              <w:sz w:val="28"/>
            </w:rPr>
            <w:fldChar w:fldCharType="separate"/>
          </w:r>
          <w:r w:rsidR="00260AFF">
            <w:rPr>
              <w:b/>
              <w:noProof/>
              <w:sz w:val="28"/>
            </w:rPr>
            <w:t>2</w:t>
          </w:r>
          <w:r w:rsidRPr="003F3079">
            <w:rPr>
              <w:b/>
              <w:sz w:val="28"/>
            </w:rPr>
            <w:fldChar w:fldCharType="end"/>
          </w:r>
        </w:p>
      </w:tc>
    </w:tr>
  </w:tbl>
  <w:p w14:paraId="3C63024A" w14:textId="77777777" w:rsidR="003F3079" w:rsidRPr="003F3079" w:rsidRDefault="003F3079">
    <w:pPr>
      <w:pStyle w:val="Piedepgina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C0FAA" w14:textId="77777777" w:rsidR="003F3079" w:rsidRDefault="003F3079">
    <w:pPr>
      <w:pStyle w:val="Piedepgina"/>
      <w:rPr>
        <w:noProof/>
        <w:lang w:val="es-AR" w:eastAsia="es-AR"/>
      </w:rPr>
    </w:pPr>
  </w:p>
  <w:p w14:paraId="4CE1E88A" w14:textId="77777777" w:rsidR="003F3079" w:rsidRDefault="003F30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4E03EB" w14:textId="77777777" w:rsidR="00C365C1" w:rsidRDefault="00C365C1" w:rsidP="006F6A5B">
      <w:pPr>
        <w:spacing w:after="0" w:line="240" w:lineRule="auto"/>
      </w:pPr>
      <w:r>
        <w:separator/>
      </w:r>
    </w:p>
  </w:footnote>
  <w:footnote w:type="continuationSeparator" w:id="0">
    <w:p w14:paraId="279B8B53" w14:textId="77777777" w:rsidR="00C365C1" w:rsidRDefault="00C365C1" w:rsidP="006F6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C70CAC" w14:textId="636494DD" w:rsidR="006F6A5B" w:rsidRPr="003F3079" w:rsidRDefault="003F3079" w:rsidP="00D463EE">
    <w:pPr>
      <w:pStyle w:val="Encabezado"/>
      <w:pBdr>
        <w:bottom w:val="single" w:sz="4" w:space="1" w:color="auto"/>
      </w:pBdr>
      <w:rPr>
        <w:b/>
      </w:rPr>
    </w:pPr>
    <w:r>
      <w:rPr>
        <w:noProof/>
        <w:color w:val="1F497D" w:themeColor="text2"/>
        <w:sz w:val="32"/>
        <w:lang w:val="es-AR" w:eastAsia="es-AR"/>
      </w:rPr>
      <w:drawing>
        <wp:anchor distT="0" distB="0" distL="114300" distR="114300" simplePos="0" relativeHeight="251657728" behindDoc="1" locked="0" layoutInCell="1" allowOverlap="1" wp14:anchorId="6BE29070" wp14:editId="6DCC1AC3">
          <wp:simplePos x="0" y="0"/>
          <wp:positionH relativeFrom="column">
            <wp:posOffset>2003491</wp:posOffset>
          </wp:positionH>
          <wp:positionV relativeFrom="paragraph">
            <wp:posOffset>-2564022</wp:posOffset>
          </wp:positionV>
          <wp:extent cx="2375741" cy="6602680"/>
          <wp:effectExtent l="2133600" t="0" r="2120059" b="0"/>
          <wp:wrapNone/>
          <wp:docPr id="21" name="Imagen 21" descr="http://1.bp.blogspot.com/_ecNZSVR4JCI/TSZImiUY1mI/AAAAAAAAA0k/WgQX9NFppXo/s1600/307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http://1.bp.blogspot.com/_ecNZSVR4JCI/TSZImiUY1mI/AAAAAAAAA0k/WgQX9NFppXo/s1600/30716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6868" r="60288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2375741" cy="66026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sdt>
      <w:sdtPr>
        <w:rPr>
          <w:b/>
          <w:color w:val="1F497D" w:themeColor="text2"/>
          <w:sz w:val="32"/>
        </w:rPr>
        <w:alias w:val="Título"/>
        <w:id w:val="22187257"/>
        <w:placeholder>
          <w:docPart w:val="A918B76BADFB48BEA99B2805D458612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410E3">
          <w:rPr>
            <w:b/>
            <w:color w:val="1F497D" w:themeColor="text2"/>
            <w:sz w:val="32"/>
          </w:rPr>
          <w:t>Proyecto Final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FC23A5"/>
    <w:multiLevelType w:val="hybridMultilevel"/>
    <w:tmpl w:val="60B46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E5AB4"/>
    <w:multiLevelType w:val="hybridMultilevel"/>
    <w:tmpl w:val="F4F87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E3"/>
    <w:rsid w:val="000410E3"/>
    <w:rsid w:val="00047449"/>
    <w:rsid w:val="000818E1"/>
    <w:rsid w:val="000D3ABB"/>
    <w:rsid w:val="000E69F2"/>
    <w:rsid w:val="002226A9"/>
    <w:rsid w:val="00252E3F"/>
    <w:rsid w:val="00260AFF"/>
    <w:rsid w:val="00274E5D"/>
    <w:rsid w:val="00337DBB"/>
    <w:rsid w:val="00345E25"/>
    <w:rsid w:val="00354B29"/>
    <w:rsid w:val="00355535"/>
    <w:rsid w:val="003707D3"/>
    <w:rsid w:val="003F3079"/>
    <w:rsid w:val="00431806"/>
    <w:rsid w:val="00493DD3"/>
    <w:rsid w:val="004F5428"/>
    <w:rsid w:val="004F55F8"/>
    <w:rsid w:val="00544580"/>
    <w:rsid w:val="005F3302"/>
    <w:rsid w:val="006548E1"/>
    <w:rsid w:val="006F6A5B"/>
    <w:rsid w:val="0073720F"/>
    <w:rsid w:val="0095547C"/>
    <w:rsid w:val="00961DF5"/>
    <w:rsid w:val="00963097"/>
    <w:rsid w:val="009F6A71"/>
    <w:rsid w:val="00A61B0A"/>
    <w:rsid w:val="00B57C10"/>
    <w:rsid w:val="00B90630"/>
    <w:rsid w:val="00C365C1"/>
    <w:rsid w:val="00D21A71"/>
    <w:rsid w:val="00D463EE"/>
    <w:rsid w:val="00D81E4F"/>
    <w:rsid w:val="00DD3584"/>
    <w:rsid w:val="00EA48B0"/>
    <w:rsid w:val="00EB29FD"/>
    <w:rsid w:val="00F7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F36EBC"/>
  <w15:docId w15:val="{C8F109A3-23E2-4790-B455-33AB638F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A7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A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0A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0A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6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A5B"/>
    <w:rPr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F6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6A5B"/>
    <w:rPr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6F6A5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6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A5B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3F307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60AFF"/>
    <w:pPr>
      <w:pBdr>
        <w:bottom w:val="thinThickSmallGap" w:sz="24" w:space="4" w:color="4F81BD" w:themeColor="accent1"/>
      </w:pBdr>
      <w:spacing w:before="600" w:after="30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60A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AF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60AFF"/>
    <w:rPr>
      <w:rFonts w:asciiTheme="majorHAnsi" w:eastAsiaTheme="majorEastAsia" w:hAnsiTheme="majorHAnsi" w:cstheme="majorBidi"/>
      <w:b/>
      <w:bCs/>
      <w:color w:val="4F81BD" w:themeColor="accent1"/>
      <w:sz w:val="28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60AFF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463EE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463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63E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463E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463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410E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81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0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finityfree.net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ris\Google%20Drive%20(j.cristian.1daw@gmail.com)\PlantillaWordAzu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918B76BADFB48BEA99B2805D4586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684E3-0F38-41EF-95E5-50B58178D739}"/>
      </w:docPartPr>
      <w:docPartBody>
        <w:p w:rsidR="00000000" w:rsidRDefault="004F30D9">
          <w:pPr>
            <w:pStyle w:val="A918B76BADFB48BEA99B2805D458612D"/>
          </w:pPr>
          <w:r w:rsidRPr="00AE2AF3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D9"/>
    <w:rsid w:val="004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A918B76BADFB48BEA99B2805D458612D">
    <w:name w:val="A918B76BADFB48BEA99B2805D4586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abril de 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6724CD-DA98-4809-B625-ED078EDAC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PlantillaWordAzul.dotx</Template>
  <TotalTime>23</TotalTime>
  <Pages>7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</dc:title>
  <dc:subject>Propuesta</dc:subject>
  <dc:creator>Cristian Fernandez Tirado</dc:creator>
  <cp:lastModifiedBy>Cristian Fernandez Tirado</cp:lastModifiedBy>
  <cp:revision>6</cp:revision>
  <cp:lastPrinted>2021-03-24T10:50:00Z</cp:lastPrinted>
  <dcterms:created xsi:type="dcterms:W3CDTF">2021-03-24T10:28:00Z</dcterms:created>
  <dcterms:modified xsi:type="dcterms:W3CDTF">2021-03-24T10:50:00Z</dcterms:modified>
</cp:coreProperties>
</file>