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DFC30" w14:textId="77777777" w:rsidR="006F6A5B" w:rsidRDefault="00EB29FD">
      <w:r>
        <w:rPr>
          <w:noProof/>
          <w:lang w:val="es-AR" w:eastAsia="es-AR"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20F4B758" wp14:editId="672A6CAE">
                <wp:simplePos x="0" y="0"/>
                <wp:positionH relativeFrom="column">
                  <wp:posOffset>-1115060</wp:posOffset>
                </wp:positionH>
                <wp:positionV relativeFrom="paragraph">
                  <wp:posOffset>-852170</wp:posOffset>
                </wp:positionV>
                <wp:extent cx="7574915" cy="10687685"/>
                <wp:effectExtent l="3175" t="635" r="3810" b="0"/>
                <wp:wrapNone/>
                <wp:docPr id="9" name="Lienz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5945" cy="106876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782955" y="652780"/>
                            <a:ext cx="6529705" cy="1306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onsolas" w:hAnsi="Consolas" w:cs="Consolas"/>
                                  <w:b/>
                                  <w:color w:val="1F497D" w:themeColor="text2"/>
                                  <w:sz w:val="56"/>
                                  <w:szCs w:val="56"/>
                                </w:rPr>
                                <w:alias w:val="Título"/>
                                <w:id w:val="22187196"/>
                                <w:placeholder>
                                  <w:docPart w:val="6DD400DD38B04B3F9AD347218B7681E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31A26E7B" w14:textId="20441769" w:rsidR="006F6A5B" w:rsidRPr="00221F30" w:rsidRDefault="00221F30" w:rsidP="00EB29FD">
                                  <w:pPr>
                                    <w:jc w:val="center"/>
                                    <w:rPr>
                                      <w:rFonts w:ascii="Consolas" w:hAnsi="Consolas" w:cs="Consolas"/>
                                      <w:color w:val="1F497D" w:themeColor="text2"/>
                                      <w:sz w:val="56"/>
                                      <w:szCs w:val="56"/>
                                    </w:rPr>
                                  </w:pPr>
                                  <w:r w:rsidRPr="00221F30">
                                    <w:rPr>
                                      <w:rFonts w:ascii="Consolas" w:hAnsi="Consolas" w:cs="Consolas"/>
                                      <w:b/>
                                      <w:color w:val="1F497D" w:themeColor="text2"/>
                                      <w:sz w:val="56"/>
                                      <w:szCs w:val="56"/>
                                    </w:rPr>
                                    <w:t>Justificación Empresarial del Proyecto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38100" y="1588770"/>
                            <a:ext cx="7105650" cy="6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3690620" y="10152380"/>
                            <a:ext cx="3622040" cy="40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3D6B44" w14:textId="5542AE46" w:rsidR="006F6A5B" w:rsidRPr="006F6A5B" w:rsidRDefault="00544580" w:rsidP="00963097">
                              <w:pPr>
                                <w:jc w:val="righ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fldChar w:fldCharType="begin"/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instrText xml:space="preserve"> TIME \@ "dd/MM/yyyy" </w:instrTex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fldChar w:fldCharType="separate"/>
                              </w:r>
                              <w:r w:rsidR="00457413">
                                <w:rPr>
                                  <w:b/>
                                  <w:noProof/>
                                  <w:sz w:val="36"/>
                                </w:rPr>
                                <w:t>24/04/2021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194050" y="1650365"/>
                            <a:ext cx="4025265" cy="1163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sz w:val="32"/>
                                </w:rPr>
                                <w:alias w:val="Asunto"/>
                                <w:id w:val="22187238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688343C1" w14:textId="71673FFF" w:rsidR="006F6A5B" w:rsidRPr="006F6A5B" w:rsidRDefault="00A25990" w:rsidP="00EB29FD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922270" y="9810115"/>
                            <a:ext cx="4405630" cy="46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b/>
                                  <w:color w:val="1F497D" w:themeColor="text2"/>
                                  <w:sz w:val="36"/>
                                </w:rPr>
                                <w:alias w:val="Autor"/>
                                <w:id w:val="22187243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246CC86C" w14:textId="77777777" w:rsidR="006F6A5B" w:rsidRPr="00963097" w:rsidRDefault="00221F30" w:rsidP="00963097">
                                  <w:pPr>
                                    <w:jc w:val="right"/>
                                    <w:rPr>
                                      <w:b/>
                                      <w:color w:val="1F497D" w:themeColor="text2"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1F497D" w:themeColor="text2"/>
                                      <w:sz w:val="36"/>
                                    </w:rPr>
                                    <w:t>Cristian Fernandez Tirado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14"/>
                        <wps:cNvCnPr>
                          <a:cxnSpLocks noChangeShapeType="1"/>
                        </wps:cNvCnPr>
                        <wps:spPr bwMode="auto">
                          <a:xfrm flipH="1">
                            <a:off x="4650105" y="10151745"/>
                            <a:ext cx="2555875" cy="6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F4B758" id="Lienzo 4" o:spid="_x0000_s1026" editas="canvas" style="position:absolute;margin-left:-87.8pt;margin-top:-67.1pt;width:596.45pt;height:841.55pt;z-index:-251657216" coordsize="75749,1068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749;height:106876;visibility:visible;mso-wrap-style:square">
                  <v:fill o:detectmouseclick="t"/>
                  <v:path o:connecttype="none"/>
                </v:shape>
                <v:shape id="Picture 7" o:spid="_x0000_s1028" type="#_x0000_t75" style="position:absolute;width:69259;height:106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9" type="#_x0000_t202" style="position:absolute;left:7829;top:6527;width:65297;height:13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sdt>
                        <w:sdtPr>
                          <w:rPr>
                            <w:rFonts w:ascii="Consolas" w:hAnsi="Consolas" w:cs="Consolas"/>
                            <w:b/>
                            <w:color w:val="1F497D" w:themeColor="text2"/>
                            <w:sz w:val="56"/>
                            <w:szCs w:val="56"/>
                          </w:rPr>
                          <w:alias w:val="Título"/>
                          <w:id w:val="22187196"/>
                          <w:placeholder>
                            <w:docPart w:val="6DD400DD38B04B3F9AD347218B7681E9"/>
                          </w:placeholde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p w14:paraId="31A26E7B" w14:textId="20441769" w:rsidR="006F6A5B" w:rsidRPr="00221F30" w:rsidRDefault="00221F30" w:rsidP="00EB29FD">
                            <w:pPr>
                              <w:jc w:val="center"/>
                              <w:rPr>
                                <w:rFonts w:ascii="Consolas" w:hAnsi="Consolas" w:cs="Consolas"/>
                                <w:color w:val="1F497D" w:themeColor="text2"/>
                                <w:sz w:val="56"/>
                                <w:szCs w:val="56"/>
                              </w:rPr>
                            </w:pPr>
                            <w:r w:rsidRPr="00221F30">
                              <w:rPr>
                                <w:rFonts w:ascii="Consolas" w:hAnsi="Consolas" w:cs="Consolas"/>
                                <w:b/>
                                <w:color w:val="1F497D" w:themeColor="text2"/>
                                <w:sz w:val="56"/>
                                <w:szCs w:val="56"/>
                              </w:rPr>
                              <w:t>Justificación Empresarial del Proyecto</w:t>
                            </w:r>
                          </w:p>
                        </w:sdtContent>
                      </w:sdt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0" type="#_x0000_t32" style="position:absolute;left:381;top:15887;width:71056;height: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" strokeweight="1.5pt"/>
                <v:shape id="Text Box 10" o:spid="_x0000_s1031" type="#_x0000_t202" style="position:absolute;left:36906;top:101523;width:36220;height:4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0D3D6B44" w14:textId="5542AE46" w:rsidR="006F6A5B" w:rsidRPr="006F6A5B" w:rsidRDefault="00544580" w:rsidP="00963097">
                        <w:pPr>
                          <w:jc w:val="righ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fldChar w:fldCharType="begin"/>
                        </w:r>
                        <w:r>
                          <w:rPr>
                            <w:b/>
                            <w:sz w:val="36"/>
                          </w:rPr>
                          <w:instrText xml:space="preserve"> TIME \@ "dd/MM/yyyy" </w:instrText>
                        </w:r>
                        <w:r>
                          <w:rPr>
                            <w:b/>
                            <w:sz w:val="36"/>
                          </w:rPr>
                          <w:fldChar w:fldCharType="separate"/>
                        </w:r>
                        <w:r w:rsidR="00457413">
                          <w:rPr>
                            <w:b/>
                            <w:noProof/>
                            <w:sz w:val="36"/>
                          </w:rPr>
                          <w:t>24/04/2021</w:t>
                        </w:r>
                        <w:r>
                          <w:rPr>
                            <w:b/>
                            <w:sz w:val="36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12" o:spid="_x0000_s1032" type="#_x0000_t202" style="position:absolute;left:31940;top:16503;width:40253;height:1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sdt>
                        <w:sdtPr>
                          <w:rPr>
                            <w:sz w:val="32"/>
                          </w:rPr>
                          <w:alias w:val="Asunto"/>
                          <w:id w:val="22187238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p w14:paraId="688343C1" w14:textId="71673FFF" w:rsidR="006F6A5B" w:rsidRPr="006F6A5B" w:rsidRDefault="00A25990" w:rsidP="00EB29FD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shape id="Text Box 13" o:spid="_x0000_s1033" type="#_x0000_t202" style="position:absolute;left:29222;top:98101;width:44057;height:4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sdt>
                        <w:sdtPr>
                          <w:rPr>
                            <w:b/>
                            <w:color w:val="1F497D" w:themeColor="text2"/>
                            <w:sz w:val="36"/>
                          </w:rPr>
                          <w:alias w:val="Autor"/>
                          <w:id w:val="22187243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p w14:paraId="246CC86C" w14:textId="77777777" w:rsidR="006F6A5B" w:rsidRPr="00963097" w:rsidRDefault="00221F30" w:rsidP="00963097">
                            <w:pPr>
                              <w:jc w:val="right"/>
                              <w:rPr>
                                <w:b/>
                                <w:color w:val="1F497D" w:themeColor="text2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F497D" w:themeColor="text2"/>
                                <w:sz w:val="36"/>
                              </w:rPr>
                              <w:t>Cristian Fernandez Tirado</w:t>
                            </w:r>
                          </w:p>
                        </w:sdtContent>
                      </w:sdt>
                    </w:txbxContent>
                  </v:textbox>
                </v:shape>
                <v:shape id="AutoShape 14" o:spid="_x0000_s1034" type="#_x0000_t32" style="position:absolute;left:46501;top:101517;width:25558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" strokeweight="1.5pt"/>
              </v:group>
            </w:pict>
          </mc:Fallback>
        </mc:AlternateContent>
      </w:r>
    </w:p>
    <w:p w14:paraId="73E0873D" w14:textId="77777777" w:rsidR="00337DBB" w:rsidRDefault="00337DBB" w:rsidP="00337DBB">
      <w:pPr>
        <w:tabs>
          <w:tab w:val="center" w:pos="4252"/>
        </w:tabs>
        <w:jc w:val="center"/>
      </w:pPr>
    </w:p>
    <w:p w14:paraId="07B12C25" w14:textId="77777777" w:rsidR="00260AFF" w:rsidRPr="00DD3584" w:rsidRDefault="006F6A5B" w:rsidP="00EA48B0">
      <w:pPr>
        <w:tabs>
          <w:tab w:val="center" w:pos="4252"/>
        </w:tabs>
      </w:pPr>
      <w:r w:rsidRPr="00337DBB">
        <w:br w:type="page"/>
      </w:r>
      <w:r w:rsidR="00337DBB">
        <w:lastRenderedPageBreak/>
        <w:tab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2187510"/>
        <w:docPartObj>
          <w:docPartGallery w:val="Table of Contents"/>
          <w:docPartUnique/>
        </w:docPartObj>
      </w:sdtPr>
      <w:sdtEndPr/>
      <w:sdtContent>
        <w:p w14:paraId="32F73A05" w14:textId="77777777" w:rsidR="00D463EE" w:rsidRDefault="00D463EE" w:rsidP="00260AFF">
          <w:pPr>
            <w:pStyle w:val="TtuloTDC"/>
            <w:pBdr>
              <w:bottom w:val="single" w:sz="4" w:space="1" w:color="4F81BD" w:themeColor="accent1"/>
            </w:pBdr>
          </w:pPr>
          <w:r>
            <w:t>Contenido</w:t>
          </w:r>
        </w:p>
        <w:p w14:paraId="0D5BE86D" w14:textId="328AC5FF" w:rsidR="00132E31" w:rsidRDefault="00D463EE">
          <w:pPr>
            <w:pStyle w:val="TDC1"/>
            <w:tabs>
              <w:tab w:val="left" w:pos="440"/>
              <w:tab w:val="right" w:leader="dot" w:pos="8495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0141717" w:history="1">
            <w:r w:rsidR="00132E31" w:rsidRPr="000210CC">
              <w:rPr>
                <w:rStyle w:val="Hipervnculo"/>
                <w:noProof/>
              </w:rPr>
              <w:t>1.</w:t>
            </w:r>
            <w:r w:rsidR="00132E31">
              <w:rPr>
                <w:rFonts w:eastAsiaTheme="minorEastAsia"/>
                <w:noProof/>
                <w:lang w:eastAsia="es-ES"/>
              </w:rPr>
              <w:tab/>
            </w:r>
            <w:r w:rsidR="00132E31" w:rsidRPr="000210CC">
              <w:rPr>
                <w:rStyle w:val="Hipervnculo"/>
                <w:noProof/>
              </w:rPr>
              <w:t>Identificación de las necesidades más demandadas en el sector productivo, determinación de las características específicas que requiere el proyecto y de la propuesta de valor.</w:t>
            </w:r>
            <w:r w:rsidR="00132E31">
              <w:rPr>
                <w:noProof/>
                <w:webHidden/>
              </w:rPr>
              <w:tab/>
            </w:r>
            <w:r w:rsidR="00132E31">
              <w:rPr>
                <w:noProof/>
                <w:webHidden/>
              </w:rPr>
              <w:fldChar w:fldCharType="begin"/>
            </w:r>
            <w:r w:rsidR="00132E31">
              <w:rPr>
                <w:noProof/>
                <w:webHidden/>
              </w:rPr>
              <w:instrText xml:space="preserve"> PAGEREF _Toc70141717 \h </w:instrText>
            </w:r>
            <w:r w:rsidR="00132E31">
              <w:rPr>
                <w:noProof/>
                <w:webHidden/>
              </w:rPr>
            </w:r>
            <w:r w:rsidR="00132E31">
              <w:rPr>
                <w:noProof/>
                <w:webHidden/>
              </w:rPr>
              <w:fldChar w:fldCharType="separate"/>
            </w:r>
            <w:r w:rsidR="00457413">
              <w:rPr>
                <w:noProof/>
                <w:webHidden/>
              </w:rPr>
              <w:t>3</w:t>
            </w:r>
            <w:r w:rsidR="00132E31">
              <w:rPr>
                <w:noProof/>
                <w:webHidden/>
              </w:rPr>
              <w:fldChar w:fldCharType="end"/>
            </w:r>
          </w:hyperlink>
        </w:p>
        <w:p w14:paraId="19F04457" w14:textId="3F592584" w:rsidR="00132E31" w:rsidRDefault="00132E31">
          <w:pPr>
            <w:pStyle w:val="TDC1"/>
            <w:tabs>
              <w:tab w:val="left" w:pos="440"/>
              <w:tab w:val="right" w:leader="dot" w:pos="8495"/>
            </w:tabs>
            <w:rPr>
              <w:rFonts w:eastAsiaTheme="minorEastAsia"/>
              <w:noProof/>
              <w:lang w:eastAsia="es-ES"/>
            </w:rPr>
          </w:pPr>
          <w:hyperlink w:anchor="_Toc70141718" w:history="1">
            <w:r w:rsidRPr="000210CC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210CC">
              <w:rPr>
                <w:rStyle w:val="Hipervnculo"/>
                <w:noProof/>
              </w:rPr>
              <w:t>Descripción de las empresas tipo a las que se dirige el proyecto, indicando su estructura organizativa (organigrama) y las funciones de cada departamento.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_Toc70141718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41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A6D90" w14:textId="76D6006E" w:rsidR="00132E31" w:rsidRDefault="00132E31">
          <w:pPr>
            <w:pStyle w:val="TDC1"/>
            <w:tabs>
              <w:tab w:val="left" w:pos="440"/>
              <w:tab w:val="right" w:leader="dot" w:pos="8495"/>
            </w:tabs>
            <w:rPr>
              <w:rFonts w:eastAsiaTheme="minorEastAsia"/>
              <w:noProof/>
              <w:lang w:eastAsia="es-ES"/>
            </w:rPr>
          </w:pPr>
          <w:hyperlink w:anchor="_Toc70141719" w:history="1">
            <w:r w:rsidRPr="000210CC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0210CC">
              <w:rPr>
                <w:rStyle w:val="Hipervnculo"/>
                <w:noProof/>
              </w:rPr>
              <w:t>Identificación de posibles ayudas o subvenciones para la incorporación de las nuevas tecnologías que se proponen.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_Toc70141719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741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5DD20" w14:textId="40C9EA61" w:rsidR="00D463EE" w:rsidRDefault="00D463EE">
          <w:r>
            <w:fldChar w:fldCharType="end"/>
          </w:r>
        </w:p>
      </w:sdtContent>
    </w:sdt>
    <w:p w14:paraId="6D70F1AF" w14:textId="6CF97338" w:rsidR="00221F30" w:rsidRDefault="00221F3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38616C0" w14:textId="33BDA6EF" w:rsidR="00221F30" w:rsidRPr="00221F30" w:rsidRDefault="00221F30" w:rsidP="00221F30">
      <w:pPr>
        <w:pStyle w:val="Ttulo1"/>
        <w:numPr>
          <w:ilvl w:val="0"/>
          <w:numId w:val="2"/>
        </w:numPr>
      </w:pPr>
      <w:bookmarkStart w:id="0" w:name="_Toc70141717"/>
      <w:r w:rsidRPr="00221F30">
        <w:lastRenderedPageBreak/>
        <w:t>Identificación de las necesidades más demandadas en el sector productivo, determinación de las características específicas que requiere el proyecto y de la propuesta de valor.</w:t>
      </w:r>
      <w:bookmarkEnd w:id="0"/>
    </w:p>
    <w:p w14:paraId="7A23C0BA" w14:textId="1D8B2B6B" w:rsidR="00221F30" w:rsidRDefault="00221F30" w:rsidP="00221F30">
      <w:pPr>
        <w:rPr>
          <w:sz w:val="24"/>
          <w:szCs w:val="24"/>
        </w:rPr>
      </w:pPr>
    </w:p>
    <w:p w14:paraId="1EA8AE27" w14:textId="77777777" w:rsidR="00B62D6D" w:rsidRDefault="00B62D6D" w:rsidP="00221F30">
      <w:pPr>
        <w:rPr>
          <w:sz w:val="24"/>
          <w:szCs w:val="24"/>
        </w:rPr>
      </w:pPr>
      <w:r>
        <w:rPr>
          <w:sz w:val="24"/>
          <w:szCs w:val="24"/>
        </w:rPr>
        <w:t>Este proyecto nace de la idea de poder gestionar incidencias de cualquier tipo, como pueden ser informáticas, de un almacén, un taller…</w:t>
      </w:r>
    </w:p>
    <w:p w14:paraId="7F2EEED9" w14:textId="4D0A3ADD" w:rsidR="00B62D6D" w:rsidRDefault="00B62D6D" w:rsidP="00221F30">
      <w:pPr>
        <w:rPr>
          <w:sz w:val="24"/>
          <w:szCs w:val="24"/>
        </w:rPr>
      </w:pPr>
      <w:r>
        <w:rPr>
          <w:sz w:val="24"/>
          <w:szCs w:val="24"/>
        </w:rPr>
        <w:t>Para ello se pensó en desarrollar una aplicación web mediante la cual se puedan gestionar las incidencias de una forma rápida, cómoda, organizada y sencilla.</w:t>
      </w:r>
    </w:p>
    <w:p w14:paraId="0D706D79" w14:textId="77777777" w:rsidR="00B62D6D" w:rsidRDefault="00B62D6D" w:rsidP="00221F30">
      <w:pPr>
        <w:rPr>
          <w:sz w:val="24"/>
          <w:szCs w:val="24"/>
        </w:rPr>
      </w:pPr>
    </w:p>
    <w:p w14:paraId="7DBA70E4" w14:textId="5565E078" w:rsidR="00B62D6D" w:rsidRDefault="00B62D6D" w:rsidP="00221F30">
      <w:pPr>
        <w:rPr>
          <w:sz w:val="24"/>
          <w:szCs w:val="24"/>
        </w:rPr>
      </w:pPr>
      <w:r>
        <w:rPr>
          <w:sz w:val="24"/>
          <w:szCs w:val="24"/>
        </w:rPr>
        <w:t>En este proyecto se necesitan ciertos elementos para que pueda funcionar, los cuales son</w:t>
      </w:r>
      <w:r w:rsidR="00EE177A">
        <w:rPr>
          <w:sz w:val="24"/>
          <w:szCs w:val="24"/>
        </w:rPr>
        <w:t xml:space="preserve"> proyectos y</w:t>
      </w:r>
      <w:r>
        <w:rPr>
          <w:sz w:val="24"/>
          <w:szCs w:val="24"/>
        </w:rPr>
        <w:t xml:space="preserve"> usuarios de administración, usuarios de soporte y cliente</w:t>
      </w:r>
      <w:r w:rsidR="00EE177A">
        <w:rPr>
          <w:sz w:val="24"/>
          <w:szCs w:val="24"/>
        </w:rPr>
        <w:t>s</w:t>
      </w:r>
      <w:r>
        <w:rPr>
          <w:sz w:val="24"/>
          <w:szCs w:val="24"/>
        </w:rPr>
        <w:t>.</w:t>
      </w:r>
      <w:r w:rsidR="005A7884">
        <w:rPr>
          <w:sz w:val="24"/>
          <w:szCs w:val="24"/>
        </w:rPr>
        <w:t xml:space="preserve"> Los cuales interactúan con la aplicación cumpliendo su rol.</w:t>
      </w:r>
    </w:p>
    <w:p w14:paraId="6FF5E33D" w14:textId="2D75B07C" w:rsidR="005A7884" w:rsidRDefault="005A7884" w:rsidP="00221F30">
      <w:pPr>
        <w:rPr>
          <w:sz w:val="24"/>
          <w:szCs w:val="24"/>
        </w:rPr>
      </w:pPr>
    </w:p>
    <w:p w14:paraId="17005932" w14:textId="42598EA0" w:rsidR="008D4E0E" w:rsidRDefault="00C93215" w:rsidP="00221F30">
      <w:pPr>
        <w:rPr>
          <w:sz w:val="24"/>
          <w:szCs w:val="24"/>
        </w:rPr>
      </w:pPr>
      <w:r>
        <w:rPr>
          <w:sz w:val="24"/>
          <w:szCs w:val="24"/>
        </w:rPr>
        <w:t>SGI es una aplicación que proporciona una interfaz a los usuarios para reportar las incidencias que han sufrido de una forma rápida y estas a su vez puedan ser resueltas por usuarios de soporte o administración de forma cómoda.</w:t>
      </w:r>
    </w:p>
    <w:p w14:paraId="5549BBEF" w14:textId="67333187" w:rsidR="00C93215" w:rsidRDefault="00C93215" w:rsidP="00221F30">
      <w:pPr>
        <w:rPr>
          <w:sz w:val="24"/>
          <w:szCs w:val="24"/>
        </w:rPr>
      </w:pPr>
      <w:r>
        <w:rPr>
          <w:sz w:val="24"/>
          <w:szCs w:val="24"/>
        </w:rPr>
        <w:t xml:space="preserve">Uno de los puntos fuertes de SGI es la organización de las incidencias, otorgando a los usuarios de soporte poder ver solo las incidencias relacionadas </w:t>
      </w:r>
      <w:r w:rsidR="00FC4FE4">
        <w:rPr>
          <w:sz w:val="24"/>
          <w:szCs w:val="24"/>
        </w:rPr>
        <w:t>en</w:t>
      </w:r>
      <w:r>
        <w:rPr>
          <w:sz w:val="24"/>
          <w:szCs w:val="24"/>
        </w:rPr>
        <w:t xml:space="preserve"> su proyecto y</w:t>
      </w:r>
      <w:r w:rsidR="00FC4FE4">
        <w:rPr>
          <w:sz w:val="24"/>
          <w:szCs w:val="24"/>
        </w:rPr>
        <w:t xml:space="preserve"> en su</w:t>
      </w:r>
      <w:r>
        <w:rPr>
          <w:sz w:val="24"/>
          <w:szCs w:val="24"/>
        </w:rPr>
        <w:t xml:space="preserve"> nivel en </w:t>
      </w:r>
      <w:r w:rsidR="00FC4FE4">
        <w:rPr>
          <w:sz w:val="24"/>
          <w:szCs w:val="24"/>
        </w:rPr>
        <w:t>dicho proyecto</w:t>
      </w:r>
      <w:r>
        <w:rPr>
          <w:sz w:val="24"/>
          <w:szCs w:val="24"/>
        </w:rPr>
        <w:t>, para que no le lleguen incidencias de niveles superiores o inferiores. Consiguiendo quitar una carga de trabajo a los usuarios de soporte más especializados y mostrándole a los usuarios menos especializados incidencias de su nivel.</w:t>
      </w:r>
    </w:p>
    <w:p w14:paraId="0840FAAD" w14:textId="19861FDE" w:rsidR="005A7884" w:rsidRDefault="00C93215" w:rsidP="00221F30">
      <w:pPr>
        <w:rPr>
          <w:sz w:val="24"/>
          <w:szCs w:val="24"/>
        </w:rPr>
      </w:pPr>
      <w:r>
        <w:rPr>
          <w:sz w:val="24"/>
          <w:szCs w:val="24"/>
        </w:rPr>
        <w:t>Otro punto a comentar sería el gran control que se le otorga a los administradores sobre la aplicación, pudiendo administrarla de profunda y cómodamente.</w:t>
      </w:r>
    </w:p>
    <w:p w14:paraId="49814790" w14:textId="77777777" w:rsidR="00FF4D23" w:rsidRDefault="00FF4D23" w:rsidP="00221F30">
      <w:pPr>
        <w:rPr>
          <w:sz w:val="24"/>
          <w:szCs w:val="24"/>
        </w:rPr>
      </w:pPr>
    </w:p>
    <w:p w14:paraId="08CAAD48" w14:textId="51C38F73" w:rsidR="00C93215" w:rsidRDefault="00FF4D23" w:rsidP="00221F30">
      <w:pPr>
        <w:rPr>
          <w:sz w:val="24"/>
          <w:szCs w:val="24"/>
        </w:rPr>
      </w:pPr>
      <w:r>
        <w:rPr>
          <w:sz w:val="24"/>
          <w:szCs w:val="24"/>
        </w:rPr>
        <w:t>Además,</w:t>
      </w:r>
      <w:r w:rsidR="00C93215">
        <w:rPr>
          <w:sz w:val="24"/>
          <w:szCs w:val="24"/>
        </w:rPr>
        <w:t xml:space="preserve"> la aplicación tiene una alta seguridad, evitando que los usuarios accedan donde no tengan permisos y evitando los posibles ataques modificando el código de la aplicación ya que para modificar datos en la base de datos debe de pasar por </w:t>
      </w:r>
      <w:r>
        <w:rPr>
          <w:sz w:val="24"/>
          <w:szCs w:val="24"/>
        </w:rPr>
        <w:t>dos</w:t>
      </w:r>
      <w:r w:rsidR="00C93215">
        <w:rPr>
          <w:sz w:val="24"/>
          <w:szCs w:val="24"/>
        </w:rPr>
        <w:t xml:space="preserve"> escudos, que </w:t>
      </w:r>
      <w:r w:rsidR="001E469D">
        <w:rPr>
          <w:sz w:val="24"/>
          <w:szCs w:val="24"/>
        </w:rPr>
        <w:t>estarían</w:t>
      </w:r>
      <w:r w:rsidR="00C93215">
        <w:rPr>
          <w:sz w:val="24"/>
          <w:szCs w:val="24"/>
        </w:rPr>
        <w:t xml:space="preserve"> en </w:t>
      </w:r>
      <w:r w:rsidR="001E469D">
        <w:rPr>
          <w:sz w:val="24"/>
          <w:szCs w:val="24"/>
        </w:rPr>
        <w:t xml:space="preserve">la parte del </w:t>
      </w:r>
      <w:r w:rsidR="00C93215">
        <w:rPr>
          <w:sz w:val="24"/>
          <w:szCs w:val="24"/>
        </w:rPr>
        <w:t>cliente, otr</w:t>
      </w:r>
      <w:r w:rsidR="001E469D">
        <w:rPr>
          <w:sz w:val="24"/>
          <w:szCs w:val="24"/>
        </w:rPr>
        <w:t>o</w:t>
      </w:r>
      <w:r w:rsidR="00C93215">
        <w:rPr>
          <w:sz w:val="24"/>
          <w:szCs w:val="24"/>
        </w:rPr>
        <w:t xml:space="preserve"> en </w:t>
      </w:r>
      <w:r w:rsidR="001E469D">
        <w:rPr>
          <w:sz w:val="24"/>
          <w:szCs w:val="24"/>
        </w:rPr>
        <w:t>el</w:t>
      </w:r>
      <w:r w:rsidR="00C93215">
        <w:rPr>
          <w:sz w:val="24"/>
          <w:szCs w:val="24"/>
        </w:rPr>
        <w:t xml:space="preserve"> servidor.</w:t>
      </w:r>
    </w:p>
    <w:p w14:paraId="43072F32" w14:textId="77777777" w:rsidR="00FC4FE4" w:rsidRDefault="00FF4D23" w:rsidP="00221F30">
      <w:pPr>
        <w:rPr>
          <w:sz w:val="24"/>
          <w:szCs w:val="24"/>
        </w:rPr>
      </w:pPr>
      <w:r>
        <w:rPr>
          <w:sz w:val="24"/>
          <w:szCs w:val="24"/>
        </w:rPr>
        <w:t>También cuenta con una gran variedad de elementos dinámicos por lo que hace su uso mucho mas fluido sin necesidad de recargas constantes.</w:t>
      </w:r>
    </w:p>
    <w:p w14:paraId="7B3ECFB9" w14:textId="303736ED" w:rsidR="00221F30" w:rsidRPr="00FC4FE4" w:rsidRDefault="00FC4FE4" w:rsidP="00FC4FE4">
      <w:pPr>
        <w:pStyle w:val="Cita"/>
        <w:ind w:left="0"/>
        <w:jc w:val="left"/>
        <w:rPr>
          <w:rStyle w:val="Referenciasutil"/>
        </w:rPr>
      </w:pPr>
      <w:r w:rsidRPr="00FC4FE4">
        <w:rPr>
          <w:rStyle w:val="Referenciasutil"/>
        </w:rPr>
        <w:t>*SGI: Sistema de Gestión de Incidencias</w:t>
      </w:r>
      <w:r w:rsidR="00221F30" w:rsidRPr="00FC4FE4">
        <w:rPr>
          <w:rStyle w:val="Referenciasutil"/>
        </w:rPr>
        <w:br w:type="page"/>
      </w:r>
    </w:p>
    <w:p w14:paraId="48A59EE0" w14:textId="026DF18C" w:rsidR="00221F30" w:rsidRPr="00221F30" w:rsidRDefault="00221F30" w:rsidP="00221F30">
      <w:pPr>
        <w:pStyle w:val="Ttulo1"/>
        <w:numPr>
          <w:ilvl w:val="0"/>
          <w:numId w:val="2"/>
        </w:numPr>
      </w:pPr>
      <w:r w:rsidRPr="00221F30">
        <w:lastRenderedPageBreak/>
        <w:t xml:space="preserve"> </w:t>
      </w:r>
      <w:bookmarkStart w:id="1" w:name="_Toc70141718"/>
      <w:r w:rsidRPr="00221F30">
        <w:t>Descripción de las empresas tipo a las que se dirige el proyecto, indicando su estructura organizativa (organigrama) y las funciones de cada departamento.</w:t>
      </w:r>
      <w:bookmarkEnd w:id="1"/>
    </w:p>
    <w:p w14:paraId="14CCC23B" w14:textId="1A0325B3" w:rsidR="00221F30" w:rsidRDefault="00221F30" w:rsidP="00221F30">
      <w:pPr>
        <w:rPr>
          <w:sz w:val="24"/>
          <w:szCs w:val="24"/>
        </w:rPr>
      </w:pPr>
    </w:p>
    <w:p w14:paraId="267805F1" w14:textId="05E63B4C" w:rsidR="00FC4FE4" w:rsidRDefault="00FC4FE4" w:rsidP="00221F30">
      <w:pPr>
        <w:rPr>
          <w:sz w:val="24"/>
          <w:szCs w:val="24"/>
        </w:rPr>
      </w:pPr>
      <w:r>
        <w:rPr>
          <w:sz w:val="24"/>
          <w:szCs w:val="24"/>
        </w:rPr>
        <w:t>El proyecto va dirigido a empresas en las que puedan ocurrir incidencias de cualquier tipo, esto se consigue gracias a la estructura que tiene la base de datos, ya que divide las incidencias primero en proyectos (en lugar de proyectos puede ser plantas, ciudad, departamento) y luego dentro de este las divide en niveles.</w:t>
      </w:r>
    </w:p>
    <w:p w14:paraId="09CAEC4F" w14:textId="2F52A7C0" w:rsidR="00621CC6" w:rsidRDefault="00621CC6" w:rsidP="0043470C">
      <w:pPr>
        <w:ind w:left="-1134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3D93D0" wp14:editId="706D61ED">
            <wp:extent cx="6930118" cy="4965405"/>
            <wp:effectExtent l="0" t="0" r="4445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073" cy="4988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44E6" w14:textId="6C31DE5B" w:rsidR="002B1399" w:rsidRDefault="002B1399" w:rsidP="0043470C">
      <w:pPr>
        <w:ind w:left="-1134"/>
        <w:rPr>
          <w:sz w:val="24"/>
          <w:szCs w:val="24"/>
        </w:rPr>
      </w:pPr>
    </w:p>
    <w:p w14:paraId="502C28BE" w14:textId="4923D937" w:rsidR="002B1399" w:rsidRDefault="002B1399" w:rsidP="0043470C">
      <w:pPr>
        <w:ind w:left="-1134"/>
        <w:rPr>
          <w:sz w:val="24"/>
          <w:szCs w:val="24"/>
        </w:rPr>
      </w:pPr>
    </w:p>
    <w:p w14:paraId="7F50E4CC" w14:textId="5D6673CC" w:rsidR="002B1399" w:rsidRDefault="002B1399" w:rsidP="0043470C">
      <w:pPr>
        <w:ind w:left="-1134"/>
        <w:rPr>
          <w:sz w:val="24"/>
          <w:szCs w:val="24"/>
        </w:rPr>
      </w:pPr>
    </w:p>
    <w:p w14:paraId="3E754588" w14:textId="77777777" w:rsidR="002B1399" w:rsidRDefault="002B1399" w:rsidP="0043470C">
      <w:pPr>
        <w:ind w:left="-1134"/>
        <w:rPr>
          <w:sz w:val="24"/>
          <w:szCs w:val="24"/>
        </w:rPr>
      </w:pPr>
    </w:p>
    <w:p w14:paraId="79EE8D8B" w14:textId="35E66FED" w:rsidR="00FC4FE4" w:rsidRDefault="0043470C" w:rsidP="0043470C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Departamento de Administración: </w:t>
      </w:r>
    </w:p>
    <w:p w14:paraId="1D0A1D19" w14:textId="7A768F65" w:rsidR="0043470C" w:rsidRDefault="0043470C" w:rsidP="0043470C">
      <w:pPr>
        <w:pStyle w:val="Prrafodelista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Se encarga de gestionar a los administradores y a los demás departamentos.</w:t>
      </w:r>
    </w:p>
    <w:p w14:paraId="316819CB" w14:textId="67806FD8" w:rsidR="0043470C" w:rsidRPr="0043470C" w:rsidRDefault="0043470C" w:rsidP="0043470C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Departamento de Clientes:</w:t>
      </w:r>
    </w:p>
    <w:p w14:paraId="454FB1D2" w14:textId="0F728C1E" w:rsidR="0043470C" w:rsidRDefault="0043470C" w:rsidP="0043470C">
      <w:pPr>
        <w:pStyle w:val="Prrafodelista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Se encarga de gestionar a los clientes registrados en la aplicación</w:t>
      </w:r>
    </w:p>
    <w:p w14:paraId="71D63CF0" w14:textId="0D4DB2BE" w:rsidR="0043470C" w:rsidRPr="0043470C" w:rsidRDefault="0043470C" w:rsidP="0043470C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Departamento de Soporte:</w:t>
      </w:r>
    </w:p>
    <w:p w14:paraId="78CECDCE" w14:textId="44981967" w:rsidR="0043470C" w:rsidRDefault="0043470C" w:rsidP="0043470C">
      <w:pPr>
        <w:pStyle w:val="Prrafodelista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Se encarga de gestionar a los usuarios de soporte que hay en cada proyecto</w:t>
      </w:r>
    </w:p>
    <w:p w14:paraId="6540CC40" w14:textId="7B8A4F43" w:rsidR="0043470C" w:rsidRDefault="0043470C" w:rsidP="0043470C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Departamento de Proyectos:</w:t>
      </w:r>
    </w:p>
    <w:p w14:paraId="040FC75D" w14:textId="43C63477" w:rsidR="0043470C" w:rsidRPr="0043470C" w:rsidRDefault="0043470C" w:rsidP="0043470C">
      <w:pPr>
        <w:pStyle w:val="Prrafodelista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Se encarga de gestionar a los proyectos y a sus respectivas categorías y niveles</w:t>
      </w:r>
    </w:p>
    <w:p w14:paraId="15CA5177" w14:textId="5D651261" w:rsidR="00221F30" w:rsidRPr="00221F30" w:rsidRDefault="002B1399" w:rsidP="00221F30">
      <w:pPr>
        <w:rPr>
          <w:sz w:val="24"/>
          <w:szCs w:val="24"/>
        </w:rPr>
      </w:pPr>
      <w:r>
        <w:rPr>
          <w:sz w:val="24"/>
          <w:szCs w:val="24"/>
        </w:rPr>
        <w:t>Si en algún departamento hubiera mucha cantidad de información para gestionar se subdividiría en subdepartamentos por regiones</w:t>
      </w:r>
      <w:r w:rsidR="00C12B50">
        <w:rPr>
          <w:sz w:val="24"/>
          <w:szCs w:val="24"/>
        </w:rPr>
        <w:t>.</w:t>
      </w:r>
      <w:r w:rsidR="00221F30">
        <w:rPr>
          <w:sz w:val="24"/>
          <w:szCs w:val="24"/>
        </w:rPr>
        <w:br w:type="page"/>
      </w:r>
    </w:p>
    <w:p w14:paraId="0E441685" w14:textId="25C6BDAE" w:rsidR="00221F30" w:rsidRPr="00221F30" w:rsidRDefault="00221F30" w:rsidP="00221F30">
      <w:pPr>
        <w:pStyle w:val="Ttulo1"/>
        <w:numPr>
          <w:ilvl w:val="0"/>
          <w:numId w:val="2"/>
        </w:numPr>
      </w:pPr>
      <w:r w:rsidRPr="00221F30">
        <w:lastRenderedPageBreak/>
        <w:t xml:space="preserve"> </w:t>
      </w:r>
      <w:bookmarkStart w:id="2" w:name="_Toc70141719"/>
      <w:r w:rsidRPr="00221F30">
        <w:t>Identificación de posibles ayudas o subvenciones para la incorporación de las nuevas tecnologías que se proponen.</w:t>
      </w:r>
      <w:bookmarkEnd w:id="2"/>
    </w:p>
    <w:p w14:paraId="38C61418" w14:textId="70DA7756" w:rsidR="00DD3584" w:rsidRDefault="00DD3584" w:rsidP="00DD3584">
      <w:pPr>
        <w:rPr>
          <w:sz w:val="24"/>
          <w:szCs w:val="24"/>
        </w:rPr>
      </w:pPr>
    </w:p>
    <w:p w14:paraId="08210A11" w14:textId="3D887FB6" w:rsidR="0087288A" w:rsidRDefault="00161E3E" w:rsidP="00DD3584">
      <w:pPr>
        <w:rPr>
          <w:sz w:val="24"/>
          <w:szCs w:val="24"/>
        </w:rPr>
      </w:pPr>
      <w:r>
        <w:rPr>
          <w:sz w:val="24"/>
          <w:szCs w:val="24"/>
        </w:rPr>
        <w:t>En la siguiente lista se indican posibles ayudas y subvenciones que se podrían conseguir:</w:t>
      </w:r>
    </w:p>
    <w:p w14:paraId="203713FC" w14:textId="77777777" w:rsidR="00161E3E" w:rsidRDefault="00D83272" w:rsidP="00161E3E">
      <w:pPr>
        <w:pStyle w:val="Prrafodelista"/>
        <w:numPr>
          <w:ilvl w:val="0"/>
          <w:numId w:val="5"/>
        </w:numPr>
        <w:ind w:left="714" w:hanging="357"/>
        <w:contextualSpacing w:val="0"/>
        <w:rPr>
          <w:sz w:val="24"/>
          <w:szCs w:val="24"/>
        </w:rPr>
      </w:pPr>
      <w:hyperlink r:id="rId12" w:history="1">
        <w:proofErr w:type="spellStart"/>
        <w:r w:rsidR="00161E3E" w:rsidRPr="00161E3E">
          <w:rPr>
            <w:rStyle w:val="Hipervnculo"/>
            <w:sz w:val="24"/>
            <w:szCs w:val="24"/>
          </w:rPr>
          <w:t>TICC</w:t>
        </w:r>
        <w:r w:rsidR="00161E3E">
          <w:rPr>
            <w:rStyle w:val="Hipervnculo"/>
            <w:sz w:val="24"/>
            <w:szCs w:val="24"/>
          </w:rPr>
          <w:t>ámaras</w:t>
        </w:r>
        <w:proofErr w:type="spellEnd"/>
      </w:hyperlink>
    </w:p>
    <w:p w14:paraId="37CF2123" w14:textId="695617C8" w:rsidR="00161E3E" w:rsidRPr="00161E3E" w:rsidRDefault="00D83272" w:rsidP="00161E3E">
      <w:pPr>
        <w:pStyle w:val="Prrafodelista"/>
        <w:numPr>
          <w:ilvl w:val="0"/>
          <w:numId w:val="5"/>
        </w:numPr>
        <w:ind w:left="714" w:hanging="357"/>
        <w:contextualSpacing w:val="0"/>
        <w:rPr>
          <w:sz w:val="24"/>
          <w:szCs w:val="24"/>
        </w:rPr>
      </w:pPr>
      <w:hyperlink r:id="rId13" w:history="1">
        <w:proofErr w:type="spellStart"/>
        <w:r w:rsidR="00161E3E" w:rsidRPr="00161E3E">
          <w:rPr>
            <w:rStyle w:val="Hipervnculo"/>
            <w:sz w:val="24"/>
            <w:szCs w:val="24"/>
          </w:rPr>
          <w:t>InnoCámaras</w:t>
        </w:r>
        <w:proofErr w:type="spellEnd"/>
      </w:hyperlink>
    </w:p>
    <w:p w14:paraId="38984042" w14:textId="21B1A9E3" w:rsidR="00161E3E" w:rsidRDefault="00D83272" w:rsidP="00161E3E">
      <w:pPr>
        <w:pStyle w:val="Prrafodelista"/>
        <w:numPr>
          <w:ilvl w:val="0"/>
          <w:numId w:val="5"/>
        </w:numPr>
        <w:ind w:left="714" w:hanging="357"/>
        <w:contextualSpacing w:val="0"/>
        <w:rPr>
          <w:sz w:val="24"/>
          <w:szCs w:val="24"/>
        </w:rPr>
      </w:pPr>
      <w:hyperlink r:id="rId14" w:history="1">
        <w:r w:rsidR="00161E3E" w:rsidRPr="00161E3E">
          <w:rPr>
            <w:rStyle w:val="Hipervnculo"/>
            <w:sz w:val="24"/>
            <w:szCs w:val="24"/>
          </w:rPr>
          <w:t>Subvenciones para la mejora de la competitividad, la digitalización de las empresas comerciales minoristas y el fomento del emprendimiento comercial</w:t>
        </w:r>
      </w:hyperlink>
    </w:p>
    <w:p w14:paraId="0E10EE59" w14:textId="4CFAB88B" w:rsidR="00161E3E" w:rsidRDefault="00D83272" w:rsidP="00161E3E">
      <w:pPr>
        <w:pStyle w:val="Prrafodelista"/>
        <w:numPr>
          <w:ilvl w:val="0"/>
          <w:numId w:val="5"/>
        </w:numPr>
        <w:ind w:left="714" w:hanging="357"/>
        <w:contextualSpacing w:val="0"/>
        <w:rPr>
          <w:sz w:val="24"/>
          <w:szCs w:val="24"/>
        </w:rPr>
      </w:pPr>
      <w:hyperlink r:id="rId15" w:history="1">
        <w:r w:rsidR="00161E3E" w:rsidRPr="00161E3E">
          <w:rPr>
            <w:rStyle w:val="Hipervnculo"/>
            <w:sz w:val="24"/>
            <w:szCs w:val="24"/>
          </w:rPr>
          <w:t>Ayudas destinadas a la implantación de soluciones de teletrabajo y emprendimiento digital en empresas</w:t>
        </w:r>
      </w:hyperlink>
    </w:p>
    <w:p w14:paraId="2A172360" w14:textId="749201C3" w:rsidR="00161E3E" w:rsidRDefault="00D83272" w:rsidP="00161E3E">
      <w:pPr>
        <w:pStyle w:val="Prrafodelista"/>
        <w:numPr>
          <w:ilvl w:val="0"/>
          <w:numId w:val="5"/>
        </w:numPr>
        <w:ind w:left="714" w:hanging="357"/>
        <w:contextualSpacing w:val="0"/>
        <w:rPr>
          <w:sz w:val="24"/>
          <w:szCs w:val="24"/>
        </w:rPr>
      </w:pPr>
      <w:hyperlink r:id="rId16" w:history="1">
        <w:r w:rsidR="00161E3E" w:rsidRPr="00161E3E">
          <w:rPr>
            <w:rStyle w:val="Hipervnculo"/>
            <w:sz w:val="24"/>
            <w:szCs w:val="24"/>
          </w:rPr>
          <w:t>Ayudas para apoyar las inversiones productivas y tecnológicas COVID-19</w:t>
        </w:r>
      </w:hyperlink>
    </w:p>
    <w:sectPr w:rsidR="00161E3E" w:rsidSect="006F6A5B">
      <w:headerReference w:type="default" r:id="rId17"/>
      <w:footerReference w:type="default" r:id="rId18"/>
      <w:footerReference w:type="first" r:id="rId19"/>
      <w:pgSz w:w="11907" w:h="16839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B14FD" w14:textId="77777777" w:rsidR="00D83272" w:rsidRDefault="00D83272" w:rsidP="006F6A5B">
      <w:pPr>
        <w:spacing w:after="0" w:line="240" w:lineRule="auto"/>
      </w:pPr>
      <w:r>
        <w:separator/>
      </w:r>
    </w:p>
  </w:endnote>
  <w:endnote w:type="continuationSeparator" w:id="0">
    <w:p w14:paraId="6D8633F4" w14:textId="77777777" w:rsidR="00D83272" w:rsidRDefault="00D83272" w:rsidP="006F6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190FB" w14:textId="77777777" w:rsidR="003F3079" w:rsidRDefault="003F3079">
    <w:pPr>
      <w:pStyle w:val="Piedepgina"/>
      <w:rPr>
        <w:noProof/>
        <w:lang w:val="es-AR" w:eastAsia="es-AR"/>
      </w:rPr>
    </w:pPr>
    <w:r>
      <w:rPr>
        <w:noProof/>
        <w:lang w:val="es-AR" w:eastAsia="es-AR"/>
      </w:rPr>
      <w:drawing>
        <wp:anchor distT="0" distB="0" distL="114300" distR="114300" simplePos="0" relativeHeight="251658752" behindDoc="1" locked="0" layoutInCell="1" allowOverlap="1" wp14:anchorId="165E1B78" wp14:editId="33507B99">
          <wp:simplePos x="0" y="0"/>
          <wp:positionH relativeFrom="column">
            <wp:posOffset>-939610</wp:posOffset>
          </wp:positionH>
          <wp:positionV relativeFrom="paragraph">
            <wp:posOffset>-2022830</wp:posOffset>
          </wp:positionV>
          <wp:extent cx="2831110" cy="3111335"/>
          <wp:effectExtent l="152400" t="0" r="140690" b="0"/>
          <wp:wrapNone/>
          <wp:docPr id="5" name="Imagen 21" descr="http://1.bp.blogspot.com/_ecNZSVR4JCI/TSZImiUY1mI/AAAAAAAAA0k/WgQX9NFppXo/s1600/3071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http://1.bp.blogspot.com/_ecNZSVR4JCI/TSZImiUY1mI/AAAAAAAAA0k/WgQX9NFppXo/s1600/30716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40538" t="45940" r="28690"/>
                  <a:stretch>
                    <a:fillRect/>
                  </a:stretch>
                </pic:blipFill>
                <pic:spPr bwMode="auto">
                  <a:xfrm rot="5400000">
                    <a:off x="0" y="0"/>
                    <a:ext cx="2831110" cy="31113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tbl>
    <w:tblPr>
      <w:tblStyle w:val="Tablaconcuadrcula"/>
      <w:tblW w:w="0" w:type="auto"/>
      <w:tblInd w:w="41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694"/>
      <w:gridCol w:w="649"/>
    </w:tblGrid>
    <w:tr w:rsidR="003F3079" w:rsidRPr="003F3079" w14:paraId="66890113" w14:textId="77777777" w:rsidTr="00DD3584">
      <w:sdt>
        <w:sdtPr>
          <w:rPr>
            <w:b/>
            <w:color w:val="1F497D" w:themeColor="text2"/>
            <w:sz w:val="28"/>
          </w:rPr>
          <w:alias w:val="Autor"/>
          <w:id w:val="22187266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3884" w:type="dxa"/>
            </w:tcPr>
            <w:p w14:paraId="53339558" w14:textId="77777777" w:rsidR="003F3079" w:rsidRPr="003F3079" w:rsidRDefault="00221F30" w:rsidP="00DD3584">
              <w:pPr>
                <w:pStyle w:val="Piedepgina"/>
                <w:ind w:right="175"/>
                <w:jc w:val="right"/>
                <w:rPr>
                  <w:sz w:val="28"/>
                </w:rPr>
              </w:pPr>
              <w:r>
                <w:rPr>
                  <w:b/>
                  <w:color w:val="1F497D" w:themeColor="text2"/>
                  <w:sz w:val="28"/>
                </w:rPr>
                <w:t>Cristian Fernandez Tirado</w:t>
              </w:r>
            </w:p>
          </w:tc>
        </w:sdtContent>
      </w:sdt>
      <w:tc>
        <w:tcPr>
          <w:tcW w:w="675" w:type="dxa"/>
        </w:tcPr>
        <w:p w14:paraId="7CF53897" w14:textId="77777777" w:rsidR="003F3079" w:rsidRPr="003F3079" w:rsidRDefault="003F3079" w:rsidP="003F3079">
          <w:pPr>
            <w:pStyle w:val="Piedepgina"/>
            <w:jc w:val="right"/>
            <w:rPr>
              <w:b/>
              <w:sz w:val="28"/>
            </w:rPr>
          </w:pPr>
          <w:r w:rsidRPr="003F3079">
            <w:rPr>
              <w:b/>
              <w:sz w:val="28"/>
            </w:rPr>
            <w:fldChar w:fldCharType="begin"/>
          </w:r>
          <w:r w:rsidRPr="003F3079">
            <w:rPr>
              <w:b/>
              <w:sz w:val="28"/>
            </w:rPr>
            <w:instrText xml:space="preserve"> PAGE   \* MERGEFORMAT </w:instrText>
          </w:r>
          <w:r w:rsidRPr="003F3079">
            <w:rPr>
              <w:b/>
              <w:sz w:val="28"/>
            </w:rPr>
            <w:fldChar w:fldCharType="separate"/>
          </w:r>
          <w:r w:rsidR="00260AFF">
            <w:rPr>
              <w:b/>
              <w:noProof/>
              <w:sz w:val="28"/>
            </w:rPr>
            <w:t>2</w:t>
          </w:r>
          <w:r w:rsidRPr="003F3079">
            <w:rPr>
              <w:b/>
              <w:sz w:val="28"/>
            </w:rPr>
            <w:fldChar w:fldCharType="end"/>
          </w:r>
        </w:p>
      </w:tc>
    </w:tr>
  </w:tbl>
  <w:p w14:paraId="30FB186F" w14:textId="77777777" w:rsidR="003F3079" w:rsidRPr="003F3079" w:rsidRDefault="003F3079">
    <w:pPr>
      <w:pStyle w:val="Piedepgina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D2A60" w14:textId="77777777" w:rsidR="003F3079" w:rsidRDefault="003F3079">
    <w:pPr>
      <w:pStyle w:val="Piedepgina"/>
      <w:rPr>
        <w:noProof/>
        <w:lang w:val="es-AR" w:eastAsia="es-AR"/>
      </w:rPr>
    </w:pPr>
  </w:p>
  <w:p w14:paraId="4F8F51D5" w14:textId="77777777" w:rsidR="003F3079" w:rsidRDefault="003F30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315C3" w14:textId="77777777" w:rsidR="00D83272" w:rsidRDefault="00D83272" w:rsidP="006F6A5B">
      <w:pPr>
        <w:spacing w:after="0" w:line="240" w:lineRule="auto"/>
      </w:pPr>
      <w:r>
        <w:separator/>
      </w:r>
    </w:p>
  </w:footnote>
  <w:footnote w:type="continuationSeparator" w:id="0">
    <w:p w14:paraId="4F591467" w14:textId="77777777" w:rsidR="00D83272" w:rsidRDefault="00D83272" w:rsidP="006F6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1E24" w14:textId="66146B3C" w:rsidR="006F6A5B" w:rsidRPr="003F3079" w:rsidRDefault="003F3079" w:rsidP="00D463EE">
    <w:pPr>
      <w:pStyle w:val="Encabezado"/>
      <w:pBdr>
        <w:bottom w:val="single" w:sz="4" w:space="1" w:color="auto"/>
      </w:pBdr>
      <w:rPr>
        <w:b/>
      </w:rPr>
    </w:pPr>
    <w:r>
      <w:rPr>
        <w:noProof/>
        <w:color w:val="1F497D" w:themeColor="text2"/>
        <w:sz w:val="32"/>
        <w:lang w:val="es-AR" w:eastAsia="es-AR"/>
      </w:rPr>
      <w:drawing>
        <wp:anchor distT="0" distB="0" distL="114300" distR="114300" simplePos="0" relativeHeight="251656704" behindDoc="1" locked="0" layoutInCell="1" allowOverlap="1" wp14:anchorId="4C3F03B8" wp14:editId="287E7513">
          <wp:simplePos x="0" y="0"/>
          <wp:positionH relativeFrom="column">
            <wp:posOffset>2003491</wp:posOffset>
          </wp:positionH>
          <wp:positionV relativeFrom="paragraph">
            <wp:posOffset>-2564022</wp:posOffset>
          </wp:positionV>
          <wp:extent cx="2375741" cy="6602680"/>
          <wp:effectExtent l="2133600" t="0" r="2120059" b="0"/>
          <wp:wrapNone/>
          <wp:docPr id="21" name="Imagen 21" descr="http://1.bp.blogspot.com/_ecNZSVR4JCI/TSZImiUY1mI/AAAAAAAAA0k/WgQX9NFppXo/s1600/3071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http://1.bp.blogspot.com/_ecNZSVR4JCI/TSZImiUY1mI/AAAAAAAAA0k/WgQX9NFppXo/s1600/30716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6868" r="60288"/>
                  <a:stretch>
                    <a:fillRect/>
                  </a:stretch>
                </pic:blipFill>
                <pic:spPr bwMode="auto">
                  <a:xfrm rot="5400000">
                    <a:off x="0" y="0"/>
                    <a:ext cx="2375741" cy="66026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sdt>
      <w:sdtPr>
        <w:rPr>
          <w:b/>
          <w:color w:val="1F497D" w:themeColor="text2"/>
          <w:sz w:val="32"/>
        </w:rPr>
        <w:alias w:val="Título"/>
        <w:id w:val="22187257"/>
        <w:placeholder>
          <w:docPart w:val="6DD400DD38B04B3F9AD347218B7681E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21F30">
          <w:rPr>
            <w:b/>
            <w:color w:val="1F497D" w:themeColor="text2"/>
            <w:sz w:val="32"/>
          </w:rPr>
          <w:t>Justificación Empresarial del Proyecto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932AA"/>
    <w:multiLevelType w:val="hybridMultilevel"/>
    <w:tmpl w:val="13A89608"/>
    <w:lvl w:ilvl="0" w:tplc="0C0A000F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85763"/>
    <w:multiLevelType w:val="hybridMultilevel"/>
    <w:tmpl w:val="E7D8F7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DB6FD1"/>
    <w:multiLevelType w:val="hybridMultilevel"/>
    <w:tmpl w:val="E7C61C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A79B9"/>
    <w:multiLevelType w:val="hybridMultilevel"/>
    <w:tmpl w:val="05F01E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56AB3"/>
    <w:multiLevelType w:val="hybridMultilevel"/>
    <w:tmpl w:val="3552F4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30"/>
    <w:rsid w:val="00047449"/>
    <w:rsid w:val="000D3ABB"/>
    <w:rsid w:val="000E69F2"/>
    <w:rsid w:val="00132E31"/>
    <w:rsid w:val="00161E3E"/>
    <w:rsid w:val="001E469D"/>
    <w:rsid w:val="00221F30"/>
    <w:rsid w:val="00260AFF"/>
    <w:rsid w:val="00274E5D"/>
    <w:rsid w:val="002B1399"/>
    <w:rsid w:val="002F018D"/>
    <w:rsid w:val="002F1AC9"/>
    <w:rsid w:val="00337DBB"/>
    <w:rsid w:val="00345E25"/>
    <w:rsid w:val="003539C8"/>
    <w:rsid w:val="00355535"/>
    <w:rsid w:val="003707D3"/>
    <w:rsid w:val="003F3079"/>
    <w:rsid w:val="00431806"/>
    <w:rsid w:val="0043470C"/>
    <w:rsid w:val="00457413"/>
    <w:rsid w:val="00493DD3"/>
    <w:rsid w:val="004F55F8"/>
    <w:rsid w:val="00544580"/>
    <w:rsid w:val="005A7884"/>
    <w:rsid w:val="00621CC6"/>
    <w:rsid w:val="006548E1"/>
    <w:rsid w:val="006F6A5B"/>
    <w:rsid w:val="0073720F"/>
    <w:rsid w:val="00742F10"/>
    <w:rsid w:val="0087288A"/>
    <w:rsid w:val="008820A6"/>
    <w:rsid w:val="008D4E0E"/>
    <w:rsid w:val="00963097"/>
    <w:rsid w:val="00A25990"/>
    <w:rsid w:val="00A61B0A"/>
    <w:rsid w:val="00B57C10"/>
    <w:rsid w:val="00B62D6D"/>
    <w:rsid w:val="00C12B50"/>
    <w:rsid w:val="00C93215"/>
    <w:rsid w:val="00D21A71"/>
    <w:rsid w:val="00D463EE"/>
    <w:rsid w:val="00D81E4F"/>
    <w:rsid w:val="00D83272"/>
    <w:rsid w:val="00DD3584"/>
    <w:rsid w:val="00EA48B0"/>
    <w:rsid w:val="00EB29FD"/>
    <w:rsid w:val="00EE177A"/>
    <w:rsid w:val="00F76A49"/>
    <w:rsid w:val="00FC4FE4"/>
    <w:rsid w:val="00FF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E665B"/>
  <w15:docId w15:val="{0EC0FA95-2C67-4E92-824D-1E7A39B6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A71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60A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0A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0AF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6A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6A5B"/>
    <w:rPr>
      <w:lang w:val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F6A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F6A5B"/>
    <w:rPr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6F6A5B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6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6A5B"/>
    <w:rPr>
      <w:rFonts w:ascii="Tahoma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3F307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260AFF"/>
    <w:pPr>
      <w:pBdr>
        <w:bottom w:val="thinThickSmallGap" w:sz="24" w:space="4" w:color="4F81BD" w:themeColor="accent1"/>
      </w:pBdr>
      <w:spacing w:before="600" w:after="300" w:line="240" w:lineRule="auto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60AF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260AFF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260AFF"/>
    <w:rPr>
      <w:rFonts w:asciiTheme="majorHAnsi" w:eastAsiaTheme="majorEastAsia" w:hAnsiTheme="majorHAnsi" w:cstheme="majorBidi"/>
      <w:b/>
      <w:bCs/>
      <w:color w:val="4F81BD" w:themeColor="accent1"/>
      <w:sz w:val="28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260AFF"/>
    <w:rPr>
      <w:rFonts w:asciiTheme="majorHAnsi" w:eastAsiaTheme="majorEastAsia" w:hAnsiTheme="majorHAnsi" w:cstheme="majorBidi"/>
      <w:b/>
      <w:bCs/>
      <w:color w:val="4F81BD" w:themeColor="accent1"/>
      <w:sz w:val="24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463EE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D463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463E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463E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463EE"/>
    <w:rPr>
      <w:color w:val="0000FF" w:themeColor="hyperlink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FE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FE4"/>
    <w:rPr>
      <w:i/>
      <w:iCs/>
      <w:color w:val="4F81BD" w:themeColor="accent1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FC4FE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4FE4"/>
    <w:rPr>
      <w:i/>
      <w:iCs/>
      <w:color w:val="404040" w:themeColor="text1" w:themeTint="BF"/>
      <w:lang w:val="es-ES"/>
    </w:rPr>
  </w:style>
  <w:style w:type="character" w:styleId="Referenciasutil">
    <w:name w:val="Subtle Reference"/>
    <w:basedOn w:val="Fuentedeprrafopredeter"/>
    <w:uiPriority w:val="31"/>
    <w:qFormat/>
    <w:rsid w:val="00FC4FE4"/>
    <w:rPr>
      <w:smallCaps/>
      <w:color w:val="5A5A5A" w:themeColor="text1" w:themeTint="A5"/>
    </w:rPr>
  </w:style>
  <w:style w:type="paragraph" w:styleId="Prrafodelista">
    <w:name w:val="List Paragraph"/>
    <w:basedOn w:val="Normal"/>
    <w:uiPriority w:val="34"/>
    <w:qFormat/>
    <w:rsid w:val="0043470C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161E3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61E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innocamaras.camara.es/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yperlink" Target="https://www.camara.es/innovacion-y-competitividad/ticcamaras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ayudas-subvenciones.es/subvencion/22381/ayudas-para-apoyar-las-inversiones-productivas-y-tecnologicas-covid-19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www.ayudas-subvenciones.es/subvencion/22116/ayudas-destinadas-a-la-implantacion-de-soluciones-de-teletrabajo-y-emprendimiento-digital-en-empresas" TargetMode="Externa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ayudas-subvenciones.es/subvencion/23020/subvenciones-para-la-mejora-de-la-competitividad-la-digitalizacion-de-las-empresas-comerciales-minoristas-y-el-fomento-del-emprendimiento-comercial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ris\Google%20Drive%20(j.cristian.1daw@gmail.com)\PlantillaWordAzu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DD400DD38B04B3F9AD347218B7681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3EE087-73A1-434F-B940-71F1FADC5BED}"/>
      </w:docPartPr>
      <w:docPartBody>
        <w:p w:rsidR="0030364D" w:rsidRDefault="003A7AFC">
          <w:pPr>
            <w:pStyle w:val="6DD400DD38B04B3F9AD347218B7681E9"/>
          </w:pPr>
          <w:r w:rsidRPr="00AE2AF3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FC"/>
    <w:rsid w:val="0030364D"/>
    <w:rsid w:val="003A7AFC"/>
    <w:rsid w:val="00965330"/>
    <w:rsid w:val="009F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6DD400DD38B04B3F9AD347218B7681E9">
    <w:name w:val="6DD400DD38B04B3F9AD347218B7681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abril de 2012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6724CD-DA98-4809-B625-ED078EDAC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PlantillaWordAzul.dotx</Template>
  <TotalTime>212</TotalTime>
  <Pages>1</Pages>
  <Words>757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Justificación Empresarial del Proyecto</vt:lpstr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Justificación Empresarial del Proyecto</dc:title>
  <dc:subject/>
  <dc:creator>Cristian Fernandez Tirado</dc:creator>
  <cp:lastModifiedBy>Cristian Fernandez Tirado</cp:lastModifiedBy>
  <cp:revision>16</cp:revision>
  <cp:lastPrinted>2021-04-24T05:31:00Z</cp:lastPrinted>
  <dcterms:created xsi:type="dcterms:W3CDTF">2021-04-11T15:20:00Z</dcterms:created>
  <dcterms:modified xsi:type="dcterms:W3CDTF">2021-04-24T05:32:00Z</dcterms:modified>
</cp:coreProperties>
</file>